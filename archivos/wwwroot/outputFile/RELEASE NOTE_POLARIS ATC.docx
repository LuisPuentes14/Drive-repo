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982A2" w14:textId="44D0528A" w:rsidR="000A4395" w:rsidRPr="00AF4114" w:rsidRDefault="008C7957" w:rsidP="008C032B">
      <w:pPr>
        <w:spacing w:line="360" w:lineRule="auto"/>
        <w:rPr>
          <w:i/>
          <w:iCs/>
          <w:szCs w:val="24"/>
        </w:rPr>
        <w:sectPr w:rsidR="000A4395" w:rsidRPr="00AF4114" w:rsidSect="00B71A4E">
          <w:headerReference w:type="default" r:id="rId11"/>
          <w:footerReference w:type="default" r:id="rId12"/>
          <w:pgSz w:w="12240" w:h="15840"/>
          <w:pgMar w:top="1418" w:right="1701" w:bottom="1418" w:left="1701" w:header="0" w:footer="0" w:gutter="0"/>
          <w:cols w:space="708"/>
          <w:docGrid w:linePitch="360"/>
        </w:sectPr>
      </w:pPr>
      <w:r>
        <w:rPr>
          <w:i/>
          <w:iCs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34B82A3E" wp14:editId="5AA1C6C4">
                <wp:simplePos x="0" y="0"/>
                <wp:positionH relativeFrom="column">
                  <wp:posOffset>788338</wp:posOffset>
                </wp:positionH>
                <wp:positionV relativeFrom="paragraph">
                  <wp:posOffset>1882305</wp:posOffset>
                </wp:positionV>
                <wp:extent cx="1176793" cy="453224"/>
                <wp:effectExtent l="0" t="0" r="4445" b="444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793" cy="453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9469E5" w14:textId="346C196D" w:rsidR="008C7957" w:rsidRPr="000F7B62" w:rsidRDefault="000F7B62">
                            <w:pPr>
                              <w:rPr>
                                <w:b/>
                                <w:bCs/>
                                <w:color w:val="AEAAAA" w:themeColor="background2" w:themeShade="BF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0F7B62">
                              <w:rPr>
                                <w:b/>
                                <w:bCs/>
                                <w:color w:val="AEAAAA" w:themeColor="background2" w:themeShade="BF"/>
                                <w:sz w:val="48"/>
                                <w:szCs w:val="48"/>
                                <w:lang w:val="es-MX"/>
                              </w:rPr>
                              <w:t>ATC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B82A3E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6" type="#_x0000_t202" style="position:absolute;left:0;text-align:left;margin-left:62.05pt;margin-top:148.2pt;width:92.65pt;height:35.7pt;z-index: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" fillcolor="white [3201]" stroked="f" strokeweight=".5pt">
                <v:textbox>
                  <w:txbxContent>
                    <w:p w14:paraId="6D9469E5" w14:textId="346C196D" w:rsidR="008C7957" w:rsidRPr="000F7B62" w:rsidRDefault="000F7B62">
                      <w:pPr>
                        <w:rPr>
                          <w:b/>
                          <w:bCs/>
                          <w:color w:val="AEAAAA" w:themeColor="background2" w:themeShade="BF"/>
                          <w:sz w:val="48"/>
                          <w:szCs w:val="48"/>
                          <w:lang w:val="es-MX"/>
                        </w:rPr>
                      </w:pPr>
                      <w:r w:rsidRPr="000F7B62">
                        <w:rPr>
                          <w:b/>
                          <w:bCs/>
                          <w:color w:val="AEAAAA" w:themeColor="background2" w:themeShade="BF"/>
                          <w:sz w:val="48"/>
                          <w:szCs w:val="48"/>
                          <w:lang w:val="es-MX"/>
                        </w:rPr>
                        <w:t>ATC</w:t>
                      </w:r>
                    </w:p>
                  </w:txbxContent>
                </v:textbox>
              </v:shape>
            </w:pict>
          </mc:Fallback>
        </mc:AlternateContent>
      </w:r>
      <w:r w:rsidR="000149E9" w:rsidRPr="00AF4114">
        <w:rPr>
          <w:i/>
          <w:iCs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5484D2" wp14:editId="730D7E54">
                <wp:simplePos x="0" y="0"/>
                <wp:positionH relativeFrom="page">
                  <wp:posOffset>-246490</wp:posOffset>
                </wp:positionH>
                <wp:positionV relativeFrom="paragraph">
                  <wp:posOffset>888614</wp:posOffset>
                </wp:positionV>
                <wp:extent cx="7162800" cy="993914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0" cy="9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1D6ED" w14:textId="77777777" w:rsidR="000149E9" w:rsidRPr="000149E9" w:rsidRDefault="00757A8B" w:rsidP="00757A8B">
                            <w:pPr>
                              <w:spacing w:before="82"/>
                              <w:ind w:right="2871"/>
                              <w:jc w:val="center"/>
                              <w:rPr>
                                <w:b/>
                                <w:color w:val="09919D"/>
                                <w:sz w:val="56"/>
                                <w:szCs w:val="28"/>
                              </w:rPr>
                            </w:pPr>
                            <w:r w:rsidRPr="000149E9">
                              <w:rPr>
                                <w:b/>
                                <w:color w:val="09919D"/>
                                <w:sz w:val="56"/>
                                <w:szCs w:val="28"/>
                              </w:rPr>
                              <w:t xml:space="preserve">RELEASE NOTE </w:t>
                            </w:r>
                          </w:p>
                          <w:p w14:paraId="1437DFA7" w14:textId="5C3E5CC2" w:rsidR="00F11259" w:rsidRPr="00F11259" w:rsidRDefault="00757A8B" w:rsidP="00F11259">
                            <w:pPr>
                              <w:spacing w:before="82"/>
                              <w:ind w:right="2871"/>
                              <w:jc w:val="center"/>
                              <w:rPr>
                                <w:b/>
                                <w:color w:val="09919D"/>
                                <w:sz w:val="56"/>
                                <w:szCs w:val="28"/>
                              </w:rPr>
                            </w:pPr>
                            <w:r w:rsidRPr="000149E9">
                              <w:rPr>
                                <w:b/>
                                <w:color w:val="09919D"/>
                                <w:sz w:val="56"/>
                                <w:szCs w:val="28"/>
                              </w:rPr>
                              <w:t>POLARIS CLOUD</w:t>
                            </w:r>
                          </w:p>
                          <w:p w14:paraId="72ACBF55" w14:textId="16C906C5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9157D5F" w14:textId="0C5A24A2" w:rsidR="000149E9" w:rsidRPr="000149E9" w:rsidRDefault="00F11259">
                            <w:pPr>
                              <w:rPr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  <w:t>f</w:t>
                            </w:r>
                          </w:p>
                          <w:p w14:paraId="68351A29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8398184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12A9100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90983FE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D197CB2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25D16ED7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E95EE1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08DBED35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7827BFAD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27F13D3F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CC754DA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60F2D86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7F52511B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3FE7A70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24ABD775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6F7562E4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55FB84C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42DEBA3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0B5B69D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62B7C2D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D47ADB5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1DFA6B0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4C0A6EAD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744BA4A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2AB81C0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789D668F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4974648D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1423E95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56786F0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FB0707D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ED85A4F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D0D3595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1ECD676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9049ED4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14DFEA3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82E81F7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B3CB6E5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3416B0D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4FB48EF0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CDC7663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10B68EB5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68D67F5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9D9F04E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78E4B30E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78B60E4D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7B4FA7AA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9E0232A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66B1C637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4D0E2284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24F096E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1D2994E2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F41665C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B00C37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757A997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1911B4FD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7590B0D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E09D3F5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2A151680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60D04B2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C79CC1F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2798A89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26886ED7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B10FA9B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56AF79B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3A9D35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051DAF3D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ED86996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2F5782B3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4B3DD362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DE345F3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2FF2B9B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0238B939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5266000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C3DC4DB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28B5E2C5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64C977E8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2009DF0B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5BE61B8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3B79693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518713A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5BC8028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0B8D6051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49B4B87A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515EAE0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24E062F3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F40DA5F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6063D0A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86069E5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5CB580C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4FDA6BE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1F28D75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61299173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12BDE1B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988E367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388A98E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CDD7CD6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780AE5D2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51F9F73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934E9DA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DFC1953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B6469C9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263AF553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EE2388F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07A0A3C3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8B73333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673410AE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370C54B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284D9F2C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44E0150E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63948B28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4AB6BE6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F5745BF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21B9F81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8C30003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4BE45F5C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32B3852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7C1C6AD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693BBE20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3F9D3ED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2440012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5C36544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410BA6B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0CC771B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F0237A6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231DCA4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48E5B9A5" w14:textId="77777777" w:rsidR="005278F7" w:rsidRPr="000149E9" w:rsidRDefault="005278F7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DCA3D32" w14:textId="300FBD18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29A7CA9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BAD1C89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6B2C9600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28835CF0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2911C0F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23EE401F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061EA27B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04C0B85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6062C80E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48A199A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7A9069F7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113E21D1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7A416C9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D0AD7EB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7409FD01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E3BF6C4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1D768A28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79EE8E9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65A1E51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5A49E3F0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5FBA5836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0AD6EA49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71E69DC0" w14:textId="77777777" w:rsidR="00305D5D" w:rsidRPr="000149E9" w:rsidRDefault="00305D5D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373EC789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7E79A51D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1BC03B47" w14:textId="77777777" w:rsidR="00243614" w:rsidRPr="000149E9" w:rsidRDefault="00243614" w:rsidP="00204E76">
                            <w:pPr>
                              <w:pStyle w:val="Ttulo1"/>
                              <w:rPr>
                                <w:sz w:val="30"/>
                              </w:rPr>
                            </w:pPr>
                          </w:p>
                          <w:p w14:paraId="38AEE271" w14:textId="77777777" w:rsidR="00243614" w:rsidRPr="000149E9" w:rsidRDefault="00243614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2831E61D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1D55B0F1" w14:textId="77777777" w:rsidR="00243614" w:rsidRDefault="00243614"/>
                          <w:p w14:paraId="7B71CF2F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82642C5" w14:textId="77777777" w:rsidR="00305D5D" w:rsidRDefault="00305D5D"/>
                          <w:p w14:paraId="4EDC73C8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7A528EED" w14:textId="77777777" w:rsidR="00243614" w:rsidRDefault="00243614"/>
                          <w:p w14:paraId="4C42210B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1FFA8215" w14:textId="77777777" w:rsidR="00243614" w:rsidRDefault="00243614"/>
                          <w:p w14:paraId="685D265C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895833E" w14:textId="77777777" w:rsidR="00243614" w:rsidRDefault="00243614"/>
                          <w:p w14:paraId="7AD8C9F8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69C9373C" w14:textId="77777777" w:rsidR="00305D5D" w:rsidRDefault="00305D5D"/>
                          <w:p w14:paraId="6758FAA5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B9483D3" w14:textId="77777777" w:rsidR="00243614" w:rsidRDefault="00243614"/>
                          <w:p w14:paraId="6B922777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6100FD0F" w14:textId="77777777" w:rsidR="00243614" w:rsidRDefault="00243614"/>
                          <w:p w14:paraId="7DF919F6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865F9B0" w14:textId="77777777" w:rsidR="00243614" w:rsidRDefault="00243614"/>
                          <w:p w14:paraId="5B28B093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430AD6DC" w14:textId="77777777" w:rsidR="00305D5D" w:rsidRDefault="00305D5D"/>
                          <w:p w14:paraId="11E19F80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17B0A25B" w14:textId="77777777" w:rsidR="00243614" w:rsidRDefault="00243614"/>
                          <w:p w14:paraId="6E514104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3E382CFD" w14:textId="77777777" w:rsidR="00243614" w:rsidRDefault="00243614"/>
                          <w:p w14:paraId="0C22CD8A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2E33E2A1" w14:textId="77777777" w:rsidR="00243614" w:rsidRDefault="00243614"/>
                          <w:p w14:paraId="1789F682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22C29FA9" w14:textId="77777777" w:rsidR="00305D5D" w:rsidRDefault="00305D5D"/>
                          <w:p w14:paraId="1F73E658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3C58908A" w14:textId="77777777" w:rsidR="00243614" w:rsidRDefault="00243614"/>
                          <w:p w14:paraId="2CADDE6B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253A7202" w14:textId="77777777" w:rsidR="00243614" w:rsidRDefault="00243614"/>
                          <w:p w14:paraId="4E3486F9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02AECE7" w14:textId="77777777" w:rsidR="00243614" w:rsidRDefault="00243614"/>
                          <w:p w14:paraId="19CF29B8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3B803C7B" w14:textId="77777777" w:rsidR="00305D5D" w:rsidRDefault="00305D5D"/>
                          <w:p w14:paraId="0C92E2C1" w14:textId="419CFCD8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7A11CDF7" w14:textId="77777777" w:rsidR="00243614" w:rsidRDefault="00243614"/>
                          <w:p w14:paraId="1817845A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93D41D7" w14:textId="77777777" w:rsidR="00243614" w:rsidRDefault="00243614"/>
                          <w:p w14:paraId="1E13CA72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784A3C1F" w14:textId="77777777" w:rsidR="00243614" w:rsidRDefault="00243614"/>
                          <w:p w14:paraId="52F160C1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1119B0BF" w14:textId="77777777" w:rsidR="00305D5D" w:rsidRDefault="00305D5D"/>
                          <w:p w14:paraId="219E40B1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4F248DB5" w14:textId="77777777" w:rsidR="00243614" w:rsidRDefault="00243614"/>
                          <w:p w14:paraId="485D3690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3B031C09" w14:textId="77777777" w:rsidR="00243614" w:rsidRDefault="00243614"/>
                          <w:p w14:paraId="01576A6D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119A9352" w14:textId="77777777" w:rsidR="00243614" w:rsidRDefault="00243614"/>
                          <w:p w14:paraId="72125B59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45475144" w14:textId="77777777" w:rsidR="00305D5D" w:rsidRDefault="00305D5D"/>
                          <w:p w14:paraId="5C057D89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9ADD6D2" w14:textId="77777777" w:rsidR="00243614" w:rsidRDefault="00243614"/>
                          <w:p w14:paraId="7D171F43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7B173988" w14:textId="77777777" w:rsidR="00243614" w:rsidRDefault="00243614"/>
                          <w:p w14:paraId="450721B3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3DA49D47" w14:textId="77777777" w:rsidR="00243614" w:rsidRDefault="00243614"/>
                          <w:p w14:paraId="6F32910B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01F3548D" w14:textId="77777777" w:rsidR="00305D5D" w:rsidRDefault="00305D5D"/>
                          <w:p w14:paraId="6EFF5AF2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550D8D2" w14:textId="77777777" w:rsidR="00243614" w:rsidRDefault="00243614"/>
                          <w:p w14:paraId="199AD838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64658D58" w14:textId="77777777" w:rsidR="00243614" w:rsidRDefault="00243614"/>
                          <w:p w14:paraId="26EC613B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55ADC5D" w14:textId="77777777" w:rsidR="00243614" w:rsidRDefault="00243614"/>
                          <w:p w14:paraId="19C4C403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2CA073F8" w14:textId="77777777" w:rsidR="00305D5D" w:rsidRDefault="00305D5D"/>
                          <w:p w14:paraId="6317836B" w14:textId="228DB282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181994D6" w14:textId="77777777" w:rsidR="00243614" w:rsidRDefault="00243614"/>
                          <w:p w14:paraId="286F9DFA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D0C3731" w14:textId="77777777" w:rsidR="00243614" w:rsidRDefault="00243614"/>
                          <w:p w14:paraId="38AE358F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0E4971DD" w14:textId="77777777" w:rsidR="00243614" w:rsidRDefault="00243614"/>
                          <w:p w14:paraId="32A1E6A1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081982F0" w14:textId="77777777" w:rsidR="00305D5D" w:rsidRDefault="00305D5D"/>
                          <w:p w14:paraId="55C0D97F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6264D2B3" w14:textId="77777777" w:rsidR="00243614" w:rsidRDefault="00243614"/>
                          <w:p w14:paraId="50F3F6A4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3A49D4B5" w14:textId="77777777" w:rsidR="00243614" w:rsidRDefault="00243614"/>
                          <w:p w14:paraId="3D720982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5AE38D54" w14:textId="77777777" w:rsidR="00243614" w:rsidRDefault="00243614"/>
                          <w:p w14:paraId="66B1A5D5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4833BFCF" w14:textId="77777777" w:rsidR="00305D5D" w:rsidRDefault="00305D5D"/>
                          <w:p w14:paraId="6A346C13" w14:textId="045243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78230F08" w14:textId="77777777" w:rsidR="00243614" w:rsidRDefault="00243614"/>
                          <w:p w14:paraId="7404A8F4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71D28D00" w14:textId="77777777" w:rsidR="00243614" w:rsidRDefault="00243614"/>
                          <w:p w14:paraId="35783CA6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60BB8BB0" w14:textId="77777777" w:rsidR="00243614" w:rsidRDefault="00243614"/>
                          <w:p w14:paraId="15EAC18C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6A0FCCD5" w14:textId="77777777" w:rsidR="00305D5D" w:rsidRDefault="00305D5D"/>
                          <w:p w14:paraId="6F27D911" w14:textId="7B31F153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66BF5743" w14:textId="77777777" w:rsidR="00243614" w:rsidRDefault="00243614"/>
                          <w:p w14:paraId="5583895E" w14:textId="77777777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3239C7CC" w14:textId="77777777" w:rsidR="00243614" w:rsidRDefault="00243614"/>
                          <w:p w14:paraId="3BB81912" w14:textId="7C3F7071" w:rsidR="00243614" w:rsidRPr="007D7F70" w:rsidRDefault="00243614" w:rsidP="00204E76">
                            <w:pPr>
                              <w:pStyle w:val="Ttulo1"/>
                            </w:pPr>
                          </w:p>
                          <w:p w14:paraId="20A68D86" w14:textId="77777777" w:rsidR="00243614" w:rsidRDefault="00243614"/>
                          <w:p w14:paraId="65F65CF8" w14:textId="30901A2F" w:rsidR="00243614" w:rsidRPr="007D7F70" w:rsidRDefault="00243614" w:rsidP="00204E76">
                            <w:pPr>
                              <w:pStyle w:val="Ttulo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484D2" id="Cuadro de texto 49" o:spid="_x0000_s1027" type="#_x0000_t202" style="position:absolute;left:0;text-align:left;margin-left:-19.4pt;margin-top:69.95pt;width:564pt;height:78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" filled="f" stroked="f" strokeweight=".5pt">
                <v:textbox>
                  <w:txbxContent>
                    <w:p w14:paraId="6AE1D6ED" w14:textId="77777777" w:rsidR="000149E9" w:rsidRPr="000149E9" w:rsidRDefault="00757A8B" w:rsidP="00757A8B">
                      <w:pPr>
                        <w:spacing w:before="82"/>
                        <w:ind w:right="2871"/>
                        <w:jc w:val="center"/>
                        <w:rPr>
                          <w:b/>
                          <w:color w:val="09919D"/>
                          <w:sz w:val="56"/>
                          <w:szCs w:val="28"/>
                        </w:rPr>
                      </w:pPr>
                      <w:r w:rsidRPr="000149E9">
                        <w:rPr>
                          <w:b/>
                          <w:color w:val="09919D"/>
                          <w:sz w:val="56"/>
                          <w:szCs w:val="28"/>
                        </w:rPr>
                        <w:t xml:space="preserve">RELEASE NOTE </w:t>
                      </w:r>
                    </w:p>
                    <w:p w14:paraId="1437DFA7" w14:textId="5C3E5CC2" w:rsidR="00F11259" w:rsidRPr="00F11259" w:rsidRDefault="00757A8B" w:rsidP="00F11259">
                      <w:pPr>
                        <w:spacing w:before="82"/>
                        <w:ind w:right="2871"/>
                        <w:jc w:val="center"/>
                        <w:rPr>
                          <w:b/>
                          <w:color w:val="09919D"/>
                          <w:sz w:val="56"/>
                          <w:szCs w:val="28"/>
                        </w:rPr>
                      </w:pPr>
                      <w:r w:rsidRPr="000149E9">
                        <w:rPr>
                          <w:b/>
                          <w:color w:val="09919D"/>
                          <w:sz w:val="56"/>
                          <w:szCs w:val="28"/>
                        </w:rPr>
                        <w:t>POLARIS CLOUD</w:t>
                      </w:r>
                    </w:p>
                    <w:p w14:paraId="72ACBF55" w14:textId="16C906C5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39157D5F" w14:textId="0C5A24A2" w:rsidR="000149E9" w:rsidRPr="000149E9" w:rsidRDefault="00F11259">
                      <w:pPr>
                        <w:rPr>
                          <w:sz w:val="30"/>
                        </w:rPr>
                      </w:pPr>
                      <w:r>
                        <w:rPr>
                          <w:sz w:val="30"/>
                        </w:rPr>
                        <w:t>f</w:t>
                      </w:r>
                    </w:p>
                    <w:p w14:paraId="68351A29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8398184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312A9100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90983FE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0D197CB2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25D16ED7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6E95EE1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08DBED35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7827BFAD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27F13D3F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6CC754DA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60F2D86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7F52511B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3FE7A70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24ABD775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6F7562E4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055FB84C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42DEBA3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30B5B69D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62B7C2D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0D47ADB5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1DFA6B0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4C0A6EAD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744BA4A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32AB81C0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789D668F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4974648D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1423E95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356786F0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FB0707D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0ED85A4F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D0D3595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1ECD676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9049ED4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514DFEA3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82E81F7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6B3CB6E5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3416B0D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4FB48EF0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CDC7663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10B68EB5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68D67F5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39D9F04E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78E4B30E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78B60E4D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7B4FA7AA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39E0232A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66B1C637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4D0E2284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24F096E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1D2994E2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F41665C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6B00C37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757A997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1911B4FD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7590B0D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0E09D3F5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2A151680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060D04B2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C79CC1F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2798A89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26886ED7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5B10FA9B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56AF79B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63A9D35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051DAF3D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5ED86996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2F5782B3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4B3DD362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DE345F3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32FF2B9B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0238B939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55266000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C3DC4DB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28B5E2C5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64C977E8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2009DF0B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5BE61B8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63B79693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518713A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65BC8028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0B8D6051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49B4B87A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515EAE0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24E062F3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F40DA5F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06063D0A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86069E5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65CB580C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4FDA6BE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51F28D75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61299173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12BDE1B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988E367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3388A98E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CDD7CD6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780AE5D2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51F9F73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3934E9DA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DFC1953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0B6469C9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263AF553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3EE2388F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07A0A3C3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38B73333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673410AE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5370C54B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284D9F2C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44E0150E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63948B28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54AB6BE6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F5745BF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621B9F81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8C30003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4BE45F5C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32B3852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7C1C6AD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693BBE20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33F9D3ED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2440012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55C36544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410BA6B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50CC771B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F0237A6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231DCA4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48E5B9A5" w14:textId="77777777" w:rsidR="005278F7" w:rsidRPr="000149E9" w:rsidRDefault="005278F7">
                      <w:pPr>
                        <w:rPr>
                          <w:sz w:val="30"/>
                        </w:rPr>
                      </w:pPr>
                    </w:p>
                    <w:p w14:paraId="5DCA3D32" w14:textId="300FBD18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29A7CA9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6BAD1C89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6B2C9600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28835CF0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2911C0F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23EE401F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061EA27B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604C0B85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6062C80E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48A199A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7A9069F7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113E21D1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7A416C9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0D0AD7EB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7409FD01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3E3BF6C4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1D768A28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679EE8E9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65A1E51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5A49E3F0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5FBA5836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0AD6EA49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71E69DC0" w14:textId="77777777" w:rsidR="00305D5D" w:rsidRPr="000149E9" w:rsidRDefault="00305D5D">
                      <w:pPr>
                        <w:rPr>
                          <w:sz w:val="30"/>
                        </w:rPr>
                      </w:pPr>
                    </w:p>
                    <w:p w14:paraId="373EC789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7E79A51D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1BC03B47" w14:textId="77777777" w:rsidR="00243614" w:rsidRPr="000149E9" w:rsidRDefault="00243614" w:rsidP="00204E76">
                      <w:pPr>
                        <w:pStyle w:val="Ttulo1"/>
                        <w:rPr>
                          <w:sz w:val="30"/>
                        </w:rPr>
                      </w:pPr>
                    </w:p>
                    <w:p w14:paraId="38AEE271" w14:textId="77777777" w:rsidR="00243614" w:rsidRPr="000149E9" w:rsidRDefault="00243614">
                      <w:pPr>
                        <w:rPr>
                          <w:sz w:val="30"/>
                        </w:rPr>
                      </w:pPr>
                    </w:p>
                    <w:p w14:paraId="2831E61D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1D55B0F1" w14:textId="77777777" w:rsidR="00243614" w:rsidRDefault="00243614"/>
                    <w:p w14:paraId="7B71CF2F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82642C5" w14:textId="77777777" w:rsidR="00305D5D" w:rsidRDefault="00305D5D"/>
                    <w:p w14:paraId="4EDC73C8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7A528EED" w14:textId="77777777" w:rsidR="00243614" w:rsidRDefault="00243614"/>
                    <w:p w14:paraId="4C42210B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1FFA8215" w14:textId="77777777" w:rsidR="00243614" w:rsidRDefault="00243614"/>
                    <w:p w14:paraId="685D265C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895833E" w14:textId="77777777" w:rsidR="00243614" w:rsidRDefault="00243614"/>
                    <w:p w14:paraId="7AD8C9F8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69C9373C" w14:textId="77777777" w:rsidR="00305D5D" w:rsidRDefault="00305D5D"/>
                    <w:p w14:paraId="6758FAA5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B9483D3" w14:textId="77777777" w:rsidR="00243614" w:rsidRDefault="00243614"/>
                    <w:p w14:paraId="6B922777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6100FD0F" w14:textId="77777777" w:rsidR="00243614" w:rsidRDefault="00243614"/>
                    <w:p w14:paraId="7DF919F6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865F9B0" w14:textId="77777777" w:rsidR="00243614" w:rsidRDefault="00243614"/>
                    <w:p w14:paraId="5B28B093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430AD6DC" w14:textId="77777777" w:rsidR="00305D5D" w:rsidRDefault="00305D5D"/>
                    <w:p w14:paraId="11E19F80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17B0A25B" w14:textId="77777777" w:rsidR="00243614" w:rsidRDefault="00243614"/>
                    <w:p w14:paraId="6E514104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3E382CFD" w14:textId="77777777" w:rsidR="00243614" w:rsidRDefault="00243614"/>
                    <w:p w14:paraId="0C22CD8A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2E33E2A1" w14:textId="77777777" w:rsidR="00243614" w:rsidRDefault="00243614"/>
                    <w:p w14:paraId="1789F682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22C29FA9" w14:textId="77777777" w:rsidR="00305D5D" w:rsidRDefault="00305D5D"/>
                    <w:p w14:paraId="1F73E658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3C58908A" w14:textId="77777777" w:rsidR="00243614" w:rsidRDefault="00243614"/>
                    <w:p w14:paraId="2CADDE6B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253A7202" w14:textId="77777777" w:rsidR="00243614" w:rsidRDefault="00243614"/>
                    <w:p w14:paraId="4E3486F9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02AECE7" w14:textId="77777777" w:rsidR="00243614" w:rsidRDefault="00243614"/>
                    <w:p w14:paraId="19CF29B8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3B803C7B" w14:textId="77777777" w:rsidR="00305D5D" w:rsidRDefault="00305D5D"/>
                    <w:p w14:paraId="0C92E2C1" w14:textId="419CFCD8" w:rsidR="00243614" w:rsidRPr="007D7F70" w:rsidRDefault="00243614" w:rsidP="00204E76">
                      <w:pPr>
                        <w:pStyle w:val="Ttulo1"/>
                      </w:pPr>
                    </w:p>
                    <w:p w14:paraId="7A11CDF7" w14:textId="77777777" w:rsidR="00243614" w:rsidRDefault="00243614"/>
                    <w:p w14:paraId="1817845A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93D41D7" w14:textId="77777777" w:rsidR="00243614" w:rsidRDefault="00243614"/>
                    <w:p w14:paraId="1E13CA72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784A3C1F" w14:textId="77777777" w:rsidR="00243614" w:rsidRDefault="00243614"/>
                    <w:p w14:paraId="52F160C1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1119B0BF" w14:textId="77777777" w:rsidR="00305D5D" w:rsidRDefault="00305D5D"/>
                    <w:p w14:paraId="219E40B1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4F248DB5" w14:textId="77777777" w:rsidR="00243614" w:rsidRDefault="00243614"/>
                    <w:p w14:paraId="485D3690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3B031C09" w14:textId="77777777" w:rsidR="00243614" w:rsidRDefault="00243614"/>
                    <w:p w14:paraId="01576A6D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119A9352" w14:textId="77777777" w:rsidR="00243614" w:rsidRDefault="00243614"/>
                    <w:p w14:paraId="72125B59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45475144" w14:textId="77777777" w:rsidR="00305D5D" w:rsidRDefault="00305D5D"/>
                    <w:p w14:paraId="5C057D89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9ADD6D2" w14:textId="77777777" w:rsidR="00243614" w:rsidRDefault="00243614"/>
                    <w:p w14:paraId="7D171F43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7B173988" w14:textId="77777777" w:rsidR="00243614" w:rsidRDefault="00243614"/>
                    <w:p w14:paraId="450721B3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3DA49D47" w14:textId="77777777" w:rsidR="00243614" w:rsidRDefault="00243614"/>
                    <w:p w14:paraId="6F32910B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01F3548D" w14:textId="77777777" w:rsidR="00305D5D" w:rsidRDefault="00305D5D"/>
                    <w:p w14:paraId="6EFF5AF2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550D8D2" w14:textId="77777777" w:rsidR="00243614" w:rsidRDefault="00243614"/>
                    <w:p w14:paraId="199AD838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64658D58" w14:textId="77777777" w:rsidR="00243614" w:rsidRDefault="00243614"/>
                    <w:p w14:paraId="26EC613B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55ADC5D" w14:textId="77777777" w:rsidR="00243614" w:rsidRDefault="00243614"/>
                    <w:p w14:paraId="19C4C403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2CA073F8" w14:textId="77777777" w:rsidR="00305D5D" w:rsidRDefault="00305D5D"/>
                    <w:p w14:paraId="6317836B" w14:textId="228DB282" w:rsidR="00243614" w:rsidRPr="007D7F70" w:rsidRDefault="00243614" w:rsidP="00204E76">
                      <w:pPr>
                        <w:pStyle w:val="Ttulo1"/>
                      </w:pPr>
                    </w:p>
                    <w:p w14:paraId="181994D6" w14:textId="77777777" w:rsidR="00243614" w:rsidRDefault="00243614"/>
                    <w:p w14:paraId="286F9DFA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D0C3731" w14:textId="77777777" w:rsidR="00243614" w:rsidRDefault="00243614"/>
                    <w:p w14:paraId="38AE358F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0E4971DD" w14:textId="77777777" w:rsidR="00243614" w:rsidRDefault="00243614"/>
                    <w:p w14:paraId="32A1E6A1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081982F0" w14:textId="77777777" w:rsidR="00305D5D" w:rsidRDefault="00305D5D"/>
                    <w:p w14:paraId="55C0D97F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6264D2B3" w14:textId="77777777" w:rsidR="00243614" w:rsidRDefault="00243614"/>
                    <w:p w14:paraId="50F3F6A4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3A49D4B5" w14:textId="77777777" w:rsidR="00243614" w:rsidRDefault="00243614"/>
                    <w:p w14:paraId="3D720982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5AE38D54" w14:textId="77777777" w:rsidR="00243614" w:rsidRDefault="00243614"/>
                    <w:p w14:paraId="66B1A5D5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4833BFCF" w14:textId="77777777" w:rsidR="00305D5D" w:rsidRDefault="00305D5D"/>
                    <w:p w14:paraId="6A346C13" w14:textId="04524377" w:rsidR="00243614" w:rsidRPr="007D7F70" w:rsidRDefault="00243614" w:rsidP="00204E76">
                      <w:pPr>
                        <w:pStyle w:val="Ttulo1"/>
                      </w:pPr>
                    </w:p>
                    <w:p w14:paraId="78230F08" w14:textId="77777777" w:rsidR="00243614" w:rsidRDefault="00243614"/>
                    <w:p w14:paraId="7404A8F4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71D28D00" w14:textId="77777777" w:rsidR="00243614" w:rsidRDefault="00243614"/>
                    <w:p w14:paraId="35783CA6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60BB8BB0" w14:textId="77777777" w:rsidR="00243614" w:rsidRDefault="00243614"/>
                    <w:p w14:paraId="15EAC18C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6A0FCCD5" w14:textId="77777777" w:rsidR="00305D5D" w:rsidRDefault="00305D5D"/>
                    <w:p w14:paraId="6F27D911" w14:textId="7B31F153" w:rsidR="00243614" w:rsidRPr="007D7F70" w:rsidRDefault="00243614" w:rsidP="00204E76">
                      <w:pPr>
                        <w:pStyle w:val="Ttulo1"/>
                      </w:pPr>
                    </w:p>
                    <w:p w14:paraId="66BF5743" w14:textId="77777777" w:rsidR="00243614" w:rsidRDefault="00243614"/>
                    <w:p w14:paraId="5583895E" w14:textId="77777777" w:rsidR="00243614" w:rsidRPr="007D7F70" w:rsidRDefault="00243614" w:rsidP="00204E76">
                      <w:pPr>
                        <w:pStyle w:val="Ttulo1"/>
                      </w:pPr>
                    </w:p>
                    <w:p w14:paraId="3239C7CC" w14:textId="77777777" w:rsidR="00243614" w:rsidRDefault="00243614"/>
                    <w:p w14:paraId="3BB81912" w14:textId="7C3F7071" w:rsidR="00243614" w:rsidRPr="007D7F70" w:rsidRDefault="00243614" w:rsidP="00204E76">
                      <w:pPr>
                        <w:pStyle w:val="Ttulo1"/>
                      </w:pPr>
                    </w:p>
                    <w:p w14:paraId="20A68D86" w14:textId="77777777" w:rsidR="00243614" w:rsidRDefault="00243614"/>
                    <w:p w14:paraId="65F65CF8" w14:textId="30901A2F" w:rsidR="00243614" w:rsidRPr="007D7F70" w:rsidRDefault="00243614" w:rsidP="00204E76">
                      <w:pPr>
                        <w:pStyle w:val="Ttulo1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102C6" w:rsidRPr="00AF4114">
        <w:rPr>
          <w:i/>
          <w:iCs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E5D782F" wp14:editId="601FE72B">
                <wp:simplePos x="0" y="0"/>
                <wp:positionH relativeFrom="page">
                  <wp:posOffset>5111750</wp:posOffset>
                </wp:positionH>
                <wp:positionV relativeFrom="page">
                  <wp:posOffset>1492250</wp:posOffset>
                </wp:positionV>
                <wp:extent cx="742950" cy="342900"/>
                <wp:effectExtent l="0" t="0" r="0" b="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E76D4" w14:textId="570FFF5A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7A7872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2E216807" w14:textId="77777777" w:rsidR="00243614" w:rsidRDefault="00243614"/>
                          <w:p w14:paraId="52A0932F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53B4637" w14:textId="77777777" w:rsidR="00243614" w:rsidRDefault="00243614"/>
                          <w:p w14:paraId="7E01AB8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11D7A10" w14:textId="77777777" w:rsidR="00243614" w:rsidRDefault="00243614"/>
                          <w:p w14:paraId="02E07795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8583258" w14:textId="77777777" w:rsidR="00305D5D" w:rsidRDefault="00305D5D"/>
                          <w:p w14:paraId="6A90420B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3B429C4E" w14:textId="77777777" w:rsidR="00243614" w:rsidRDefault="00243614"/>
                          <w:p w14:paraId="05731CE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C29799B" w14:textId="77777777" w:rsidR="00243614" w:rsidRDefault="00243614"/>
                          <w:p w14:paraId="4E2AEA0D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F61DE25" w14:textId="77777777" w:rsidR="00243614" w:rsidRDefault="00243614"/>
                          <w:p w14:paraId="4894211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5C61531" w14:textId="77777777" w:rsidR="00305D5D" w:rsidRDefault="00305D5D"/>
                          <w:p w14:paraId="4B27EE9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5F8DF03" w14:textId="77777777" w:rsidR="00243614" w:rsidRDefault="00243614"/>
                          <w:p w14:paraId="47904CDB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5E15470" w14:textId="77777777" w:rsidR="00243614" w:rsidRDefault="00243614"/>
                          <w:p w14:paraId="30710F3A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C61E2EF" w14:textId="77777777" w:rsidR="00243614" w:rsidRDefault="00243614"/>
                          <w:p w14:paraId="524BD3DF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20C0554" w14:textId="77777777" w:rsidR="00305D5D" w:rsidRDefault="00305D5D"/>
                          <w:p w14:paraId="62352FE5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2D7B4FDD" w14:textId="77777777" w:rsidR="00243614" w:rsidRDefault="00243614"/>
                          <w:p w14:paraId="6EB3ABCC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DD29B21" w14:textId="77777777" w:rsidR="00243614" w:rsidRDefault="00243614"/>
                          <w:p w14:paraId="1396421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6724500" w14:textId="77777777" w:rsidR="00243614" w:rsidRDefault="00243614"/>
                          <w:p w14:paraId="68CDBFE7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847F5E2" w14:textId="77777777" w:rsidR="00305D5D" w:rsidRDefault="00305D5D"/>
                          <w:p w14:paraId="3BB0A755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0310459E" w14:textId="77777777" w:rsidR="00243614" w:rsidRDefault="00243614"/>
                          <w:p w14:paraId="224B7ACB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4B280A9" w14:textId="77777777" w:rsidR="00243614" w:rsidRDefault="00243614"/>
                          <w:p w14:paraId="0EFEA5B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A293566" w14:textId="77777777" w:rsidR="00243614" w:rsidRDefault="00243614"/>
                          <w:p w14:paraId="79F27FEA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6722297E" w14:textId="77777777" w:rsidR="00305D5D" w:rsidRDefault="00305D5D"/>
                          <w:p w14:paraId="249EBFC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793042E7" w14:textId="77777777" w:rsidR="00243614" w:rsidRDefault="00243614"/>
                          <w:p w14:paraId="4B83A3A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42A5B18" w14:textId="77777777" w:rsidR="00243614" w:rsidRDefault="00243614"/>
                          <w:p w14:paraId="37F5733F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E531552" w14:textId="77777777" w:rsidR="00243614" w:rsidRDefault="00243614"/>
                          <w:p w14:paraId="3465D80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21DA4AA" w14:textId="77777777" w:rsidR="00305D5D" w:rsidRDefault="00305D5D"/>
                          <w:p w14:paraId="0642EDF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0AFFF43" w14:textId="77777777" w:rsidR="00243614" w:rsidRDefault="00243614"/>
                          <w:p w14:paraId="0AE081B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61DCEAD2" w14:textId="77777777" w:rsidR="00243614" w:rsidRDefault="00243614"/>
                          <w:p w14:paraId="732973F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852F0B3" w14:textId="77777777" w:rsidR="00243614" w:rsidRDefault="00243614"/>
                          <w:p w14:paraId="40E8C364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C9CAE4B" w14:textId="77777777" w:rsidR="00305D5D" w:rsidRDefault="00305D5D"/>
                          <w:p w14:paraId="61D73A5A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18E67700" w14:textId="77777777" w:rsidR="00243614" w:rsidRDefault="00243614"/>
                          <w:p w14:paraId="5C6FE87B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C369A56" w14:textId="77777777" w:rsidR="00243614" w:rsidRDefault="00243614"/>
                          <w:p w14:paraId="65CBC56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56123C3" w14:textId="77777777" w:rsidR="00243614" w:rsidRDefault="00243614"/>
                          <w:p w14:paraId="0AA5C8C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5146B70" w14:textId="77777777" w:rsidR="00305D5D" w:rsidRDefault="00305D5D"/>
                          <w:p w14:paraId="4B6A65CD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4BD05991" w14:textId="77777777" w:rsidR="00243614" w:rsidRDefault="00243614"/>
                          <w:p w14:paraId="1308DF54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66C5036" w14:textId="77777777" w:rsidR="00243614" w:rsidRDefault="00243614"/>
                          <w:p w14:paraId="144E1863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30A4F9B" w14:textId="77777777" w:rsidR="00243614" w:rsidRDefault="00243614"/>
                          <w:p w14:paraId="0D9CA54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D7D88EE" w14:textId="77777777" w:rsidR="00305D5D" w:rsidRDefault="00305D5D"/>
                          <w:p w14:paraId="63FB012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2F6733B1" w14:textId="77777777" w:rsidR="00243614" w:rsidRDefault="00243614"/>
                          <w:p w14:paraId="2536EBF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7061979" w14:textId="77777777" w:rsidR="00243614" w:rsidRDefault="00243614"/>
                          <w:p w14:paraId="500C1524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A93EC47" w14:textId="77777777" w:rsidR="00243614" w:rsidRDefault="00243614"/>
                          <w:p w14:paraId="17DC56B5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AF71B6B" w14:textId="77777777" w:rsidR="00305D5D" w:rsidRDefault="00305D5D"/>
                          <w:p w14:paraId="74E3C484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60F6E47A" w14:textId="77777777" w:rsidR="00243614" w:rsidRDefault="00243614"/>
                          <w:p w14:paraId="7AA80524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ADA3AB4" w14:textId="77777777" w:rsidR="00243614" w:rsidRDefault="00243614"/>
                          <w:p w14:paraId="410AD25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7347AB2" w14:textId="77777777" w:rsidR="00243614" w:rsidRDefault="00243614"/>
                          <w:p w14:paraId="1353DAC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2FBDAA9" w14:textId="77777777" w:rsidR="00305D5D" w:rsidRDefault="00305D5D"/>
                          <w:p w14:paraId="63002FE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1939A435" w14:textId="77777777" w:rsidR="00243614" w:rsidRDefault="00243614"/>
                          <w:p w14:paraId="535D3415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9A3F7A0" w14:textId="77777777" w:rsidR="00243614" w:rsidRDefault="00243614"/>
                          <w:p w14:paraId="625F817A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4F702AF" w14:textId="77777777" w:rsidR="00243614" w:rsidRDefault="00243614"/>
                          <w:p w14:paraId="132EB37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1A899EE" w14:textId="77777777" w:rsidR="00305D5D" w:rsidRDefault="00305D5D"/>
                          <w:p w14:paraId="3C25F8E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17CBA884" w14:textId="77777777" w:rsidR="00243614" w:rsidRDefault="00243614"/>
                          <w:p w14:paraId="7B0C9E0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E1756B9" w14:textId="77777777" w:rsidR="00243614" w:rsidRDefault="00243614"/>
                          <w:p w14:paraId="5066CB8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299D49B" w14:textId="77777777" w:rsidR="00243614" w:rsidRDefault="00243614"/>
                          <w:p w14:paraId="327DEF63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45581D5" w14:textId="77777777" w:rsidR="00305D5D" w:rsidRDefault="00305D5D"/>
                          <w:p w14:paraId="7F628C2F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02A8F60B" w14:textId="77777777" w:rsidR="00243614" w:rsidRDefault="00243614"/>
                          <w:p w14:paraId="26F3A6FD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6C5A0B15" w14:textId="77777777" w:rsidR="00243614" w:rsidRDefault="00243614"/>
                          <w:p w14:paraId="556806EF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2DEE4A8" w14:textId="77777777" w:rsidR="00243614" w:rsidRDefault="00243614"/>
                          <w:p w14:paraId="0BF6AEB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19A5ADC" w14:textId="77777777" w:rsidR="00305D5D" w:rsidRDefault="00305D5D"/>
                          <w:p w14:paraId="699C675C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30363287" w14:textId="77777777" w:rsidR="00243614" w:rsidRDefault="00243614"/>
                          <w:p w14:paraId="2A3D336B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8EA6990" w14:textId="77777777" w:rsidR="00243614" w:rsidRDefault="00243614"/>
                          <w:p w14:paraId="23E07D0D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62A16FD" w14:textId="77777777" w:rsidR="00243614" w:rsidRDefault="00243614"/>
                          <w:p w14:paraId="47C0DBC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CBB27B2" w14:textId="77777777" w:rsidR="00305D5D" w:rsidRDefault="00305D5D"/>
                          <w:p w14:paraId="42EEB46D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A8C8E7D" w14:textId="77777777" w:rsidR="00243614" w:rsidRDefault="00243614"/>
                          <w:p w14:paraId="5D4349E5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976B306" w14:textId="77777777" w:rsidR="00243614" w:rsidRDefault="00243614"/>
                          <w:p w14:paraId="59BEEF67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CF336EF" w14:textId="77777777" w:rsidR="00243614" w:rsidRDefault="00243614"/>
                          <w:p w14:paraId="698F339B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5BBB7C5" w14:textId="77777777" w:rsidR="005278F7" w:rsidRDefault="005278F7"/>
                          <w:p w14:paraId="2232B34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0E145701" w14:textId="77777777" w:rsidR="00243614" w:rsidRDefault="00243614"/>
                          <w:p w14:paraId="3D5A7B4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33862A8" w14:textId="77777777" w:rsidR="00243614" w:rsidRDefault="00243614"/>
                          <w:p w14:paraId="352D974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1116D3D" w14:textId="77777777" w:rsidR="00243614" w:rsidRDefault="00243614"/>
                          <w:p w14:paraId="04988CF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6B647E00" w14:textId="77777777" w:rsidR="00305D5D" w:rsidRDefault="00305D5D"/>
                          <w:p w14:paraId="0942AE87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E2E3381" w14:textId="77777777" w:rsidR="00243614" w:rsidRDefault="00243614"/>
                          <w:p w14:paraId="2D7ABA2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843246E" w14:textId="77777777" w:rsidR="00243614" w:rsidRDefault="00243614"/>
                          <w:p w14:paraId="22D982C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D79E415" w14:textId="77777777" w:rsidR="00243614" w:rsidRDefault="00243614"/>
                          <w:p w14:paraId="182FB56D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94FC81F" w14:textId="77777777" w:rsidR="00305D5D" w:rsidRDefault="00305D5D"/>
                          <w:p w14:paraId="04BD4FF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6DB07BA2" w14:textId="77777777" w:rsidR="00243614" w:rsidRDefault="00243614"/>
                          <w:p w14:paraId="2683E0B4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C500DC4" w14:textId="77777777" w:rsidR="00243614" w:rsidRDefault="00243614"/>
                          <w:p w14:paraId="162CF0C5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51D83DE" w14:textId="77777777" w:rsidR="00243614" w:rsidRDefault="00243614"/>
                          <w:p w14:paraId="6858AE5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D263A5F" w14:textId="77777777" w:rsidR="00305D5D" w:rsidRDefault="00305D5D"/>
                          <w:p w14:paraId="2E9A096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6667ABC7" w14:textId="77777777" w:rsidR="00243614" w:rsidRDefault="00243614"/>
                          <w:p w14:paraId="3235D8B2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6C6F19D" w14:textId="77777777" w:rsidR="00243614" w:rsidRDefault="00243614"/>
                          <w:p w14:paraId="293002C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1E777F7" w14:textId="77777777" w:rsidR="00243614" w:rsidRDefault="00243614"/>
                          <w:p w14:paraId="17F2193F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DBF498C" w14:textId="77777777" w:rsidR="00305D5D" w:rsidRDefault="00305D5D"/>
                          <w:p w14:paraId="6E755A85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271E9847" w14:textId="77777777" w:rsidR="00243614" w:rsidRDefault="00243614"/>
                          <w:p w14:paraId="5BC4AE4A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35F2633" w14:textId="77777777" w:rsidR="00243614" w:rsidRDefault="00243614"/>
                          <w:p w14:paraId="144939CA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83AA3E4" w14:textId="77777777" w:rsidR="00243614" w:rsidRDefault="00243614"/>
                          <w:p w14:paraId="5CAE53CB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6D17727" w14:textId="77777777" w:rsidR="00305D5D" w:rsidRDefault="00305D5D"/>
                          <w:p w14:paraId="4CD4D5E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1C1FDF3C" w14:textId="77777777" w:rsidR="00243614" w:rsidRDefault="00243614"/>
                          <w:p w14:paraId="0DC3B72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854EE30" w14:textId="77777777" w:rsidR="00243614" w:rsidRDefault="00243614"/>
                          <w:p w14:paraId="5D427DA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ADC58AC" w14:textId="77777777" w:rsidR="00243614" w:rsidRDefault="00243614"/>
                          <w:p w14:paraId="52429DD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60AF3041" w14:textId="77777777" w:rsidR="00305D5D" w:rsidRDefault="00305D5D"/>
                          <w:p w14:paraId="3BDB08F4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CF33C39" w14:textId="77777777" w:rsidR="00243614" w:rsidRDefault="00243614"/>
                          <w:p w14:paraId="7A5A50C3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5D944EB" w14:textId="77777777" w:rsidR="00243614" w:rsidRDefault="00243614"/>
                          <w:p w14:paraId="2B35E3C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D704599" w14:textId="77777777" w:rsidR="00243614" w:rsidRDefault="00243614"/>
                          <w:p w14:paraId="672AE58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3B48245" w14:textId="77777777" w:rsidR="00305D5D" w:rsidRDefault="00305D5D"/>
                          <w:p w14:paraId="6EF6988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0546A933" w14:textId="77777777" w:rsidR="00243614" w:rsidRDefault="00243614"/>
                          <w:p w14:paraId="02D5AC8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A483D7C" w14:textId="77777777" w:rsidR="00243614" w:rsidRDefault="00243614"/>
                          <w:p w14:paraId="206BAFB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E40DF03" w14:textId="77777777" w:rsidR="00243614" w:rsidRDefault="00243614"/>
                          <w:p w14:paraId="79B866A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24627F3" w14:textId="77777777" w:rsidR="00305D5D" w:rsidRDefault="00305D5D"/>
                          <w:p w14:paraId="07A7790A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3EDB1CFB" w14:textId="77777777" w:rsidR="00243614" w:rsidRDefault="00243614"/>
                          <w:p w14:paraId="76F3AF0C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D8F4A0E" w14:textId="77777777" w:rsidR="00243614" w:rsidRDefault="00243614"/>
                          <w:p w14:paraId="7D18EE1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0732E64" w14:textId="77777777" w:rsidR="00243614" w:rsidRDefault="00243614"/>
                          <w:p w14:paraId="1DC78F2B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BCC1A20" w14:textId="77777777" w:rsidR="00305D5D" w:rsidRDefault="00305D5D"/>
                          <w:p w14:paraId="3012E543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FF2188D" w14:textId="77777777" w:rsidR="00243614" w:rsidRDefault="00243614"/>
                          <w:p w14:paraId="65A4B19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A3CC111" w14:textId="77777777" w:rsidR="00243614" w:rsidRDefault="00243614"/>
                          <w:p w14:paraId="07C7AEA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282F6EF" w14:textId="77777777" w:rsidR="00243614" w:rsidRDefault="00243614"/>
                          <w:p w14:paraId="4547FB4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57EAA93" w14:textId="77777777" w:rsidR="00305D5D" w:rsidRDefault="00305D5D"/>
                          <w:p w14:paraId="1762D1ED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451C22C6" w14:textId="77777777" w:rsidR="00243614" w:rsidRDefault="00243614"/>
                          <w:p w14:paraId="636EF02D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200DDEB" w14:textId="77777777" w:rsidR="00243614" w:rsidRDefault="00243614"/>
                          <w:p w14:paraId="664E459A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63D11EDA" w14:textId="77777777" w:rsidR="00243614" w:rsidRDefault="00243614"/>
                          <w:p w14:paraId="68997F5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63B706E4" w14:textId="77777777" w:rsidR="00305D5D" w:rsidRDefault="00305D5D"/>
                          <w:p w14:paraId="7F90544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EFF41B9" w14:textId="77777777" w:rsidR="00243614" w:rsidRDefault="00243614"/>
                          <w:p w14:paraId="01894D1F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B605BDB" w14:textId="77777777" w:rsidR="00243614" w:rsidRDefault="00243614"/>
                          <w:p w14:paraId="0AB09FE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4F22603" w14:textId="77777777" w:rsidR="00243614" w:rsidRDefault="00243614"/>
                          <w:p w14:paraId="48A903D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7042608" w14:textId="77777777" w:rsidR="00305D5D" w:rsidRDefault="00305D5D"/>
                          <w:p w14:paraId="366014E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1F0EF29B" w14:textId="77777777" w:rsidR="00243614" w:rsidRDefault="00243614"/>
                          <w:p w14:paraId="1B7DF47C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A18FA29" w14:textId="77777777" w:rsidR="00243614" w:rsidRDefault="00243614"/>
                          <w:p w14:paraId="3B41CAD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660E782F" w14:textId="77777777" w:rsidR="00243614" w:rsidRDefault="00243614"/>
                          <w:p w14:paraId="54258F1F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FF06F41" w14:textId="77777777" w:rsidR="00305D5D" w:rsidRDefault="00305D5D"/>
                          <w:p w14:paraId="05E8E609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2CD9D71" w14:textId="77777777" w:rsidR="00243614" w:rsidRDefault="00243614"/>
                          <w:p w14:paraId="351DDE67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5E9F3E7" w14:textId="77777777" w:rsidR="00243614" w:rsidRDefault="00243614"/>
                          <w:p w14:paraId="0B3EC0A2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0170C6EB" w14:textId="77777777" w:rsidR="00243614" w:rsidRDefault="00243614"/>
                          <w:p w14:paraId="5E8BE47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7C85A76" w14:textId="77777777" w:rsidR="00305D5D" w:rsidRDefault="00305D5D"/>
                          <w:p w14:paraId="3584DE25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454B1060" w14:textId="77777777" w:rsidR="00243614" w:rsidRDefault="00243614"/>
                          <w:p w14:paraId="6BC01208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4280B0F8" w14:textId="77777777" w:rsidR="00243614" w:rsidRDefault="00243614"/>
                          <w:p w14:paraId="5E1201DE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73DE9170" w14:textId="77777777" w:rsidR="00243614" w:rsidRDefault="00243614"/>
                          <w:p w14:paraId="3C7E7631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5A88FD0E" w14:textId="77777777" w:rsidR="00305D5D" w:rsidRDefault="00305D5D"/>
                          <w:p w14:paraId="386DE606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4C31EC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6B1E5356" w14:textId="77777777" w:rsidR="00243614" w:rsidRDefault="00243614"/>
                          <w:p w14:paraId="056FFE4F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347BDE1D" w14:textId="77777777" w:rsidR="00243614" w:rsidRDefault="00243614"/>
                          <w:p w14:paraId="4C4FA914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27164680" w14:textId="77777777" w:rsidR="00243614" w:rsidRDefault="00243614"/>
                          <w:p w14:paraId="7EC30300" w14:textId="77777777" w:rsidR="00243614" w:rsidRPr="000102C6" w:rsidRDefault="00243614" w:rsidP="000102C6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02C6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D782F" id="Cuadro de texto 129" o:spid="_x0000_s1028" type="#_x0000_t202" style="position:absolute;left:0;text-align:left;margin-left:402.5pt;margin-top:117.5pt;width:58.5pt;height:27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" filled="f" stroked="f" strokeweight=".5pt">
                <v:textbox>
                  <w:txbxContent>
                    <w:p w14:paraId="25FE76D4" w14:textId="570FFF5A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7A7872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2E216807" w14:textId="77777777" w:rsidR="00243614" w:rsidRDefault="00243614"/>
                    <w:p w14:paraId="52A0932F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53B4637" w14:textId="77777777" w:rsidR="00243614" w:rsidRDefault="00243614"/>
                    <w:p w14:paraId="7E01AB8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11D7A10" w14:textId="77777777" w:rsidR="00243614" w:rsidRDefault="00243614"/>
                    <w:p w14:paraId="02E07795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8583258" w14:textId="77777777" w:rsidR="00305D5D" w:rsidRDefault="00305D5D"/>
                    <w:p w14:paraId="6A90420B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3B429C4E" w14:textId="77777777" w:rsidR="00243614" w:rsidRDefault="00243614"/>
                    <w:p w14:paraId="05731CE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C29799B" w14:textId="77777777" w:rsidR="00243614" w:rsidRDefault="00243614"/>
                    <w:p w14:paraId="4E2AEA0D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F61DE25" w14:textId="77777777" w:rsidR="00243614" w:rsidRDefault="00243614"/>
                    <w:p w14:paraId="4894211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5C61531" w14:textId="77777777" w:rsidR="00305D5D" w:rsidRDefault="00305D5D"/>
                    <w:p w14:paraId="4B27EE9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5F8DF03" w14:textId="77777777" w:rsidR="00243614" w:rsidRDefault="00243614"/>
                    <w:p w14:paraId="47904CDB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5E15470" w14:textId="77777777" w:rsidR="00243614" w:rsidRDefault="00243614"/>
                    <w:p w14:paraId="30710F3A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C61E2EF" w14:textId="77777777" w:rsidR="00243614" w:rsidRDefault="00243614"/>
                    <w:p w14:paraId="524BD3DF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20C0554" w14:textId="77777777" w:rsidR="00305D5D" w:rsidRDefault="00305D5D"/>
                    <w:p w14:paraId="62352FE5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2D7B4FDD" w14:textId="77777777" w:rsidR="00243614" w:rsidRDefault="00243614"/>
                    <w:p w14:paraId="6EB3ABCC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DD29B21" w14:textId="77777777" w:rsidR="00243614" w:rsidRDefault="00243614"/>
                    <w:p w14:paraId="1396421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6724500" w14:textId="77777777" w:rsidR="00243614" w:rsidRDefault="00243614"/>
                    <w:p w14:paraId="68CDBFE7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847F5E2" w14:textId="77777777" w:rsidR="00305D5D" w:rsidRDefault="00305D5D"/>
                    <w:p w14:paraId="3BB0A755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0310459E" w14:textId="77777777" w:rsidR="00243614" w:rsidRDefault="00243614"/>
                    <w:p w14:paraId="224B7ACB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4B280A9" w14:textId="77777777" w:rsidR="00243614" w:rsidRDefault="00243614"/>
                    <w:p w14:paraId="0EFEA5B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A293566" w14:textId="77777777" w:rsidR="00243614" w:rsidRDefault="00243614"/>
                    <w:p w14:paraId="79F27FEA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6722297E" w14:textId="77777777" w:rsidR="00305D5D" w:rsidRDefault="00305D5D"/>
                    <w:p w14:paraId="249EBFC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793042E7" w14:textId="77777777" w:rsidR="00243614" w:rsidRDefault="00243614"/>
                    <w:p w14:paraId="4B83A3A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42A5B18" w14:textId="77777777" w:rsidR="00243614" w:rsidRDefault="00243614"/>
                    <w:p w14:paraId="37F5733F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E531552" w14:textId="77777777" w:rsidR="00243614" w:rsidRDefault="00243614"/>
                    <w:p w14:paraId="3465D80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21DA4AA" w14:textId="77777777" w:rsidR="00305D5D" w:rsidRDefault="00305D5D"/>
                    <w:p w14:paraId="0642EDF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0AFFF43" w14:textId="77777777" w:rsidR="00243614" w:rsidRDefault="00243614"/>
                    <w:p w14:paraId="0AE081B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61DCEAD2" w14:textId="77777777" w:rsidR="00243614" w:rsidRDefault="00243614"/>
                    <w:p w14:paraId="732973F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852F0B3" w14:textId="77777777" w:rsidR="00243614" w:rsidRDefault="00243614"/>
                    <w:p w14:paraId="40E8C364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C9CAE4B" w14:textId="77777777" w:rsidR="00305D5D" w:rsidRDefault="00305D5D"/>
                    <w:p w14:paraId="61D73A5A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18E67700" w14:textId="77777777" w:rsidR="00243614" w:rsidRDefault="00243614"/>
                    <w:p w14:paraId="5C6FE87B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C369A56" w14:textId="77777777" w:rsidR="00243614" w:rsidRDefault="00243614"/>
                    <w:p w14:paraId="65CBC56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56123C3" w14:textId="77777777" w:rsidR="00243614" w:rsidRDefault="00243614"/>
                    <w:p w14:paraId="0AA5C8C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5146B70" w14:textId="77777777" w:rsidR="00305D5D" w:rsidRDefault="00305D5D"/>
                    <w:p w14:paraId="4B6A65CD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4BD05991" w14:textId="77777777" w:rsidR="00243614" w:rsidRDefault="00243614"/>
                    <w:p w14:paraId="1308DF54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66C5036" w14:textId="77777777" w:rsidR="00243614" w:rsidRDefault="00243614"/>
                    <w:p w14:paraId="144E1863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30A4F9B" w14:textId="77777777" w:rsidR="00243614" w:rsidRDefault="00243614"/>
                    <w:p w14:paraId="0D9CA54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D7D88EE" w14:textId="77777777" w:rsidR="00305D5D" w:rsidRDefault="00305D5D"/>
                    <w:p w14:paraId="63FB012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2F6733B1" w14:textId="77777777" w:rsidR="00243614" w:rsidRDefault="00243614"/>
                    <w:p w14:paraId="2536EBF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7061979" w14:textId="77777777" w:rsidR="00243614" w:rsidRDefault="00243614"/>
                    <w:p w14:paraId="500C1524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A93EC47" w14:textId="77777777" w:rsidR="00243614" w:rsidRDefault="00243614"/>
                    <w:p w14:paraId="17DC56B5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AF71B6B" w14:textId="77777777" w:rsidR="00305D5D" w:rsidRDefault="00305D5D"/>
                    <w:p w14:paraId="74E3C484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60F6E47A" w14:textId="77777777" w:rsidR="00243614" w:rsidRDefault="00243614"/>
                    <w:p w14:paraId="7AA80524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ADA3AB4" w14:textId="77777777" w:rsidR="00243614" w:rsidRDefault="00243614"/>
                    <w:p w14:paraId="410AD25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7347AB2" w14:textId="77777777" w:rsidR="00243614" w:rsidRDefault="00243614"/>
                    <w:p w14:paraId="1353DAC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2FBDAA9" w14:textId="77777777" w:rsidR="00305D5D" w:rsidRDefault="00305D5D"/>
                    <w:p w14:paraId="63002FE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1939A435" w14:textId="77777777" w:rsidR="00243614" w:rsidRDefault="00243614"/>
                    <w:p w14:paraId="535D3415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9A3F7A0" w14:textId="77777777" w:rsidR="00243614" w:rsidRDefault="00243614"/>
                    <w:p w14:paraId="625F817A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4F702AF" w14:textId="77777777" w:rsidR="00243614" w:rsidRDefault="00243614"/>
                    <w:p w14:paraId="132EB37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1A899EE" w14:textId="77777777" w:rsidR="00305D5D" w:rsidRDefault="00305D5D"/>
                    <w:p w14:paraId="3C25F8E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17CBA884" w14:textId="77777777" w:rsidR="00243614" w:rsidRDefault="00243614"/>
                    <w:p w14:paraId="7B0C9E0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E1756B9" w14:textId="77777777" w:rsidR="00243614" w:rsidRDefault="00243614"/>
                    <w:p w14:paraId="5066CB8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299D49B" w14:textId="77777777" w:rsidR="00243614" w:rsidRDefault="00243614"/>
                    <w:p w14:paraId="327DEF63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45581D5" w14:textId="77777777" w:rsidR="00305D5D" w:rsidRDefault="00305D5D"/>
                    <w:p w14:paraId="7F628C2F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02A8F60B" w14:textId="77777777" w:rsidR="00243614" w:rsidRDefault="00243614"/>
                    <w:p w14:paraId="26F3A6FD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6C5A0B15" w14:textId="77777777" w:rsidR="00243614" w:rsidRDefault="00243614"/>
                    <w:p w14:paraId="556806EF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2DEE4A8" w14:textId="77777777" w:rsidR="00243614" w:rsidRDefault="00243614"/>
                    <w:p w14:paraId="0BF6AEB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19A5ADC" w14:textId="77777777" w:rsidR="00305D5D" w:rsidRDefault="00305D5D"/>
                    <w:p w14:paraId="699C675C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30363287" w14:textId="77777777" w:rsidR="00243614" w:rsidRDefault="00243614"/>
                    <w:p w14:paraId="2A3D336B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8EA6990" w14:textId="77777777" w:rsidR="00243614" w:rsidRDefault="00243614"/>
                    <w:p w14:paraId="23E07D0D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62A16FD" w14:textId="77777777" w:rsidR="00243614" w:rsidRDefault="00243614"/>
                    <w:p w14:paraId="47C0DBC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CBB27B2" w14:textId="77777777" w:rsidR="00305D5D" w:rsidRDefault="00305D5D"/>
                    <w:p w14:paraId="42EEB46D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A8C8E7D" w14:textId="77777777" w:rsidR="00243614" w:rsidRDefault="00243614"/>
                    <w:p w14:paraId="5D4349E5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976B306" w14:textId="77777777" w:rsidR="00243614" w:rsidRDefault="00243614"/>
                    <w:p w14:paraId="59BEEF67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CF336EF" w14:textId="77777777" w:rsidR="00243614" w:rsidRDefault="00243614"/>
                    <w:p w14:paraId="698F339B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5BBB7C5" w14:textId="77777777" w:rsidR="005278F7" w:rsidRDefault="005278F7"/>
                    <w:p w14:paraId="2232B34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0E145701" w14:textId="77777777" w:rsidR="00243614" w:rsidRDefault="00243614"/>
                    <w:p w14:paraId="3D5A7B4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33862A8" w14:textId="77777777" w:rsidR="00243614" w:rsidRDefault="00243614"/>
                    <w:p w14:paraId="352D974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1116D3D" w14:textId="77777777" w:rsidR="00243614" w:rsidRDefault="00243614"/>
                    <w:p w14:paraId="04988CF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6B647E00" w14:textId="77777777" w:rsidR="00305D5D" w:rsidRDefault="00305D5D"/>
                    <w:p w14:paraId="0942AE87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E2E3381" w14:textId="77777777" w:rsidR="00243614" w:rsidRDefault="00243614"/>
                    <w:p w14:paraId="2D7ABA2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843246E" w14:textId="77777777" w:rsidR="00243614" w:rsidRDefault="00243614"/>
                    <w:p w14:paraId="22D982C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D79E415" w14:textId="77777777" w:rsidR="00243614" w:rsidRDefault="00243614"/>
                    <w:p w14:paraId="182FB56D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94FC81F" w14:textId="77777777" w:rsidR="00305D5D" w:rsidRDefault="00305D5D"/>
                    <w:p w14:paraId="04BD4FF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6DB07BA2" w14:textId="77777777" w:rsidR="00243614" w:rsidRDefault="00243614"/>
                    <w:p w14:paraId="2683E0B4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C500DC4" w14:textId="77777777" w:rsidR="00243614" w:rsidRDefault="00243614"/>
                    <w:p w14:paraId="162CF0C5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51D83DE" w14:textId="77777777" w:rsidR="00243614" w:rsidRDefault="00243614"/>
                    <w:p w14:paraId="6858AE5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D263A5F" w14:textId="77777777" w:rsidR="00305D5D" w:rsidRDefault="00305D5D"/>
                    <w:p w14:paraId="2E9A096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6667ABC7" w14:textId="77777777" w:rsidR="00243614" w:rsidRDefault="00243614"/>
                    <w:p w14:paraId="3235D8B2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6C6F19D" w14:textId="77777777" w:rsidR="00243614" w:rsidRDefault="00243614"/>
                    <w:p w14:paraId="293002C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1E777F7" w14:textId="77777777" w:rsidR="00243614" w:rsidRDefault="00243614"/>
                    <w:p w14:paraId="17F2193F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DBF498C" w14:textId="77777777" w:rsidR="00305D5D" w:rsidRDefault="00305D5D"/>
                    <w:p w14:paraId="6E755A85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271E9847" w14:textId="77777777" w:rsidR="00243614" w:rsidRDefault="00243614"/>
                    <w:p w14:paraId="5BC4AE4A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35F2633" w14:textId="77777777" w:rsidR="00243614" w:rsidRDefault="00243614"/>
                    <w:p w14:paraId="144939CA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83AA3E4" w14:textId="77777777" w:rsidR="00243614" w:rsidRDefault="00243614"/>
                    <w:p w14:paraId="5CAE53CB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6D17727" w14:textId="77777777" w:rsidR="00305D5D" w:rsidRDefault="00305D5D"/>
                    <w:p w14:paraId="4CD4D5E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1C1FDF3C" w14:textId="77777777" w:rsidR="00243614" w:rsidRDefault="00243614"/>
                    <w:p w14:paraId="0DC3B72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854EE30" w14:textId="77777777" w:rsidR="00243614" w:rsidRDefault="00243614"/>
                    <w:p w14:paraId="5D427DA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ADC58AC" w14:textId="77777777" w:rsidR="00243614" w:rsidRDefault="00243614"/>
                    <w:p w14:paraId="52429DD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60AF3041" w14:textId="77777777" w:rsidR="00305D5D" w:rsidRDefault="00305D5D"/>
                    <w:p w14:paraId="3BDB08F4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CF33C39" w14:textId="77777777" w:rsidR="00243614" w:rsidRDefault="00243614"/>
                    <w:p w14:paraId="7A5A50C3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5D944EB" w14:textId="77777777" w:rsidR="00243614" w:rsidRDefault="00243614"/>
                    <w:p w14:paraId="2B35E3C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D704599" w14:textId="77777777" w:rsidR="00243614" w:rsidRDefault="00243614"/>
                    <w:p w14:paraId="672AE58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3B48245" w14:textId="77777777" w:rsidR="00305D5D" w:rsidRDefault="00305D5D"/>
                    <w:p w14:paraId="6EF6988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0546A933" w14:textId="77777777" w:rsidR="00243614" w:rsidRDefault="00243614"/>
                    <w:p w14:paraId="02D5AC8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A483D7C" w14:textId="77777777" w:rsidR="00243614" w:rsidRDefault="00243614"/>
                    <w:p w14:paraId="206BAFB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E40DF03" w14:textId="77777777" w:rsidR="00243614" w:rsidRDefault="00243614"/>
                    <w:p w14:paraId="79B866A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24627F3" w14:textId="77777777" w:rsidR="00305D5D" w:rsidRDefault="00305D5D"/>
                    <w:p w14:paraId="07A7790A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3EDB1CFB" w14:textId="77777777" w:rsidR="00243614" w:rsidRDefault="00243614"/>
                    <w:p w14:paraId="76F3AF0C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D8F4A0E" w14:textId="77777777" w:rsidR="00243614" w:rsidRDefault="00243614"/>
                    <w:p w14:paraId="7D18EE1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0732E64" w14:textId="77777777" w:rsidR="00243614" w:rsidRDefault="00243614"/>
                    <w:p w14:paraId="1DC78F2B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BCC1A20" w14:textId="77777777" w:rsidR="00305D5D" w:rsidRDefault="00305D5D"/>
                    <w:p w14:paraId="3012E543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FF2188D" w14:textId="77777777" w:rsidR="00243614" w:rsidRDefault="00243614"/>
                    <w:p w14:paraId="65A4B19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A3CC111" w14:textId="77777777" w:rsidR="00243614" w:rsidRDefault="00243614"/>
                    <w:p w14:paraId="07C7AEA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282F6EF" w14:textId="77777777" w:rsidR="00243614" w:rsidRDefault="00243614"/>
                    <w:p w14:paraId="4547FB4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57EAA93" w14:textId="77777777" w:rsidR="00305D5D" w:rsidRDefault="00305D5D"/>
                    <w:p w14:paraId="1762D1ED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451C22C6" w14:textId="77777777" w:rsidR="00243614" w:rsidRDefault="00243614"/>
                    <w:p w14:paraId="636EF02D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200DDEB" w14:textId="77777777" w:rsidR="00243614" w:rsidRDefault="00243614"/>
                    <w:p w14:paraId="664E459A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63D11EDA" w14:textId="77777777" w:rsidR="00243614" w:rsidRDefault="00243614"/>
                    <w:p w14:paraId="68997F5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63B706E4" w14:textId="77777777" w:rsidR="00305D5D" w:rsidRDefault="00305D5D"/>
                    <w:p w14:paraId="7F90544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EFF41B9" w14:textId="77777777" w:rsidR="00243614" w:rsidRDefault="00243614"/>
                    <w:p w14:paraId="01894D1F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B605BDB" w14:textId="77777777" w:rsidR="00243614" w:rsidRDefault="00243614"/>
                    <w:p w14:paraId="0AB09FE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4F22603" w14:textId="77777777" w:rsidR="00243614" w:rsidRDefault="00243614"/>
                    <w:p w14:paraId="48A903D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7042608" w14:textId="77777777" w:rsidR="00305D5D" w:rsidRDefault="00305D5D"/>
                    <w:p w14:paraId="366014E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1F0EF29B" w14:textId="77777777" w:rsidR="00243614" w:rsidRDefault="00243614"/>
                    <w:p w14:paraId="1B7DF47C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A18FA29" w14:textId="77777777" w:rsidR="00243614" w:rsidRDefault="00243614"/>
                    <w:p w14:paraId="3B41CAD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660E782F" w14:textId="77777777" w:rsidR="00243614" w:rsidRDefault="00243614"/>
                    <w:p w14:paraId="54258F1F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FF06F41" w14:textId="77777777" w:rsidR="00305D5D" w:rsidRDefault="00305D5D"/>
                    <w:p w14:paraId="05E8E609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2CD9D71" w14:textId="77777777" w:rsidR="00243614" w:rsidRDefault="00243614"/>
                    <w:p w14:paraId="351DDE67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5E9F3E7" w14:textId="77777777" w:rsidR="00243614" w:rsidRDefault="00243614"/>
                    <w:p w14:paraId="0B3EC0A2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0170C6EB" w14:textId="77777777" w:rsidR="00243614" w:rsidRDefault="00243614"/>
                    <w:p w14:paraId="5E8BE47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7C85A76" w14:textId="77777777" w:rsidR="00305D5D" w:rsidRDefault="00305D5D"/>
                    <w:p w14:paraId="3584DE25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454B1060" w14:textId="77777777" w:rsidR="00243614" w:rsidRDefault="00243614"/>
                    <w:p w14:paraId="6BC01208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4280B0F8" w14:textId="77777777" w:rsidR="00243614" w:rsidRDefault="00243614"/>
                    <w:p w14:paraId="5E1201DE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73DE9170" w14:textId="77777777" w:rsidR="00243614" w:rsidRDefault="00243614"/>
                    <w:p w14:paraId="3C7E7631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5A88FD0E" w14:textId="77777777" w:rsidR="00305D5D" w:rsidRDefault="00305D5D"/>
                    <w:p w14:paraId="386DE606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4C31EC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6B1E5356" w14:textId="77777777" w:rsidR="00243614" w:rsidRDefault="00243614"/>
                    <w:p w14:paraId="056FFE4F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347BDE1D" w14:textId="77777777" w:rsidR="00243614" w:rsidRDefault="00243614"/>
                    <w:p w14:paraId="4C4FA914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27164680" w14:textId="77777777" w:rsidR="00243614" w:rsidRDefault="00243614"/>
                    <w:p w14:paraId="7EC30300" w14:textId="77777777" w:rsidR="00243614" w:rsidRPr="000102C6" w:rsidRDefault="00243614" w:rsidP="000102C6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02C6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i/>
          <w:iCs/>
          <w:szCs w:val="24"/>
        </w:rPr>
        <w:tab/>
      </w:r>
      <w:r>
        <w:rPr>
          <w:i/>
          <w:iCs/>
          <w:szCs w:val="24"/>
        </w:rPr>
        <w:tab/>
      </w:r>
      <w:r>
        <w:rPr>
          <w:i/>
          <w:iCs/>
          <w:szCs w:val="24"/>
        </w:rPr>
        <w:tab/>
      </w:r>
      <w:r>
        <w:rPr>
          <w:i/>
          <w:iCs/>
          <w:szCs w:val="24"/>
        </w:rPr>
        <w:tab/>
      </w:r>
      <w:r>
        <w:rPr>
          <w:i/>
          <w:iCs/>
          <w:szCs w:val="24"/>
        </w:rPr>
        <w:tab/>
      </w:r>
      <w:r>
        <w:rPr>
          <w:i/>
          <w:iCs/>
          <w:szCs w:val="24"/>
        </w:rPr>
        <w:tab/>
      </w:r>
    </w:p>
    <w:p w14:paraId="178EB963" w14:textId="0252F40D" w:rsidR="00757A8B" w:rsidRPr="00757A8B" w:rsidRDefault="00757A8B" w:rsidP="00757A8B">
      <w:pPr>
        <w:tabs>
          <w:tab w:val="left" w:pos="6300"/>
        </w:tabs>
        <w:spacing w:line="360" w:lineRule="auto"/>
        <w:rPr>
          <w:szCs w:val="24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8608C71" wp14:editId="0AF8B561">
            <wp:extent cx="901700" cy="8318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127524507"/>
      <w:bookmarkEnd w:id="0"/>
    </w:p>
    <w:p w14:paraId="596AC39C" w14:textId="77777777" w:rsidR="00757A8B" w:rsidRDefault="00757A8B" w:rsidP="00757A8B">
      <w:pPr>
        <w:pStyle w:val="Cuerpo"/>
        <w:rPr>
          <w:rFonts w:ascii="Arial" w:hAnsi="Arial" w:cs="Arial"/>
        </w:rPr>
      </w:pPr>
    </w:p>
    <w:p w14:paraId="6FDF1DCC" w14:textId="01590525" w:rsidR="00757A8B" w:rsidRDefault="00757A8B" w:rsidP="00757A8B">
      <w:pPr>
        <w:pStyle w:val="Cuerpo"/>
        <w:rPr>
          <w:rFonts w:ascii="Arial" w:hAnsi="Arial" w:cs="Arial"/>
          <w:lang w:val="es-ES"/>
        </w:rPr>
      </w:pPr>
      <w:r>
        <w:rPr>
          <w:rFonts w:ascii="Arial" w:eastAsia="Arial Unicode MS" w:hAnsi="Arial" w:cs="Arial"/>
          <w:lang w:val="es-ES"/>
        </w:rPr>
        <w:t xml:space="preserve">Fecha de Entrega: </w:t>
      </w:r>
      <w:r w:rsidR="00DD6152">
        <w:rPr>
          <w:rFonts w:ascii="Arial" w:eastAsia="Arial Unicode MS" w:hAnsi="Arial" w:cs="Arial"/>
          <w:lang w:val="es-ES"/>
        </w:rPr>
        <w:t>2</w:t>
      </w:r>
      <w:r w:rsidR="0038241D">
        <w:rPr>
          <w:rFonts w:ascii="Arial" w:eastAsia="Arial Unicode MS" w:hAnsi="Arial" w:cs="Arial"/>
          <w:lang w:val="es-ES"/>
        </w:rPr>
        <w:t>4</w:t>
      </w:r>
      <w:r w:rsidR="001809F2">
        <w:rPr>
          <w:rFonts w:ascii="Arial" w:eastAsia="Arial Unicode MS" w:hAnsi="Arial" w:cs="Arial"/>
          <w:lang w:val="es-ES"/>
        </w:rPr>
        <w:t>/</w:t>
      </w:r>
      <w:r w:rsidR="00DD6152">
        <w:rPr>
          <w:rFonts w:ascii="Arial" w:eastAsia="Arial Unicode MS" w:hAnsi="Arial" w:cs="Arial"/>
          <w:lang w:val="es-ES"/>
        </w:rPr>
        <w:t>0</w:t>
      </w:r>
      <w:r w:rsidR="0038241D">
        <w:rPr>
          <w:rFonts w:ascii="Arial" w:eastAsia="Arial Unicode MS" w:hAnsi="Arial" w:cs="Arial"/>
          <w:lang w:val="es-ES"/>
        </w:rPr>
        <w:t>3</w:t>
      </w:r>
      <w:r w:rsidR="001809F2">
        <w:rPr>
          <w:rFonts w:ascii="Arial" w:eastAsia="Arial Unicode MS" w:hAnsi="Arial" w:cs="Arial"/>
          <w:lang w:val="es-ES"/>
        </w:rPr>
        <w:t>/</w:t>
      </w:r>
      <w:r w:rsidR="00DD6152">
        <w:rPr>
          <w:rFonts w:ascii="Arial" w:eastAsia="Arial Unicode MS" w:hAnsi="Arial" w:cs="Arial"/>
          <w:lang w:val="es-ES"/>
        </w:rPr>
        <w:t>2023</w:t>
      </w:r>
    </w:p>
    <w:p w14:paraId="5D870B0D" w14:textId="073C8478" w:rsidR="00757A8B" w:rsidRDefault="00F11259" w:rsidP="00757A8B">
      <w:pPr>
        <w:pStyle w:val="Cuerpo"/>
        <w:tabs>
          <w:tab w:val="left" w:pos="1692"/>
        </w:tabs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Estefano Leomar Chacin Lazaro</w:t>
      </w:r>
    </w:p>
    <w:p w14:paraId="20BFD9F3" w14:textId="77777777" w:rsidR="00757A8B" w:rsidRDefault="00757A8B" w:rsidP="00757A8B">
      <w:pPr>
        <w:pStyle w:val="Cuerpo"/>
        <w:rPr>
          <w:rFonts w:ascii="Arial" w:hAnsi="Arial" w:cs="Arial"/>
          <w:lang w:val="es-ES"/>
        </w:rPr>
      </w:pPr>
    </w:p>
    <w:p w14:paraId="7B190C27" w14:textId="77777777" w:rsidR="00757A8B" w:rsidRPr="008B1030" w:rsidRDefault="00757A8B" w:rsidP="00757A8B">
      <w:pPr>
        <w:pStyle w:val="Encabezado2"/>
        <w:jc w:val="right"/>
        <w:rPr>
          <w:rFonts w:ascii="Arial" w:hAnsi="Arial" w:cs="Arial"/>
          <w:lang w:val="en-US"/>
        </w:rPr>
      </w:pPr>
      <w:r w:rsidRPr="008B1030">
        <w:rPr>
          <w:rFonts w:ascii="Arial" w:hAnsi="Arial" w:cs="Arial"/>
          <w:lang w:val="en-US"/>
        </w:rPr>
        <w:t>Release Notes</w:t>
      </w:r>
    </w:p>
    <w:p w14:paraId="0AF41BF2" w14:textId="179F8324" w:rsidR="00757A8B" w:rsidRPr="00D44038" w:rsidRDefault="00757A8B" w:rsidP="00757A8B">
      <w:pPr>
        <w:pStyle w:val="Subttulo"/>
        <w:jc w:val="right"/>
        <w:rPr>
          <w:rFonts w:ascii="Arial" w:hAnsi="Arial" w:cs="Arial"/>
          <w:b w:val="0"/>
          <w:bCs/>
          <w:lang w:val="en-US"/>
        </w:rPr>
      </w:pPr>
      <w:r>
        <w:rPr>
          <w:rFonts w:ascii="Arial" w:hAnsi="Arial" w:cs="Arial"/>
          <w:lang w:val="en-US"/>
        </w:rPr>
        <w:t>[</w:t>
      </w:r>
      <w:r>
        <w:rPr>
          <w:rFonts w:ascii="Arial" w:hAnsi="Arial" w:cs="Arial"/>
          <w:bCs/>
          <w:lang w:val="en-US"/>
        </w:rPr>
        <w:t>POLARIS CLOUD_</w:t>
      </w:r>
      <w:r w:rsidR="000F7B62">
        <w:rPr>
          <w:rFonts w:ascii="Arial" w:hAnsi="Arial" w:cs="Arial"/>
          <w:bCs/>
          <w:lang w:val="en-US"/>
        </w:rPr>
        <w:t>ATC</w:t>
      </w:r>
      <w:r>
        <w:rPr>
          <w:rFonts w:ascii="Arial" w:hAnsi="Arial" w:cs="Arial"/>
          <w:bCs/>
          <w:lang w:val="en-US"/>
        </w:rPr>
        <w:t xml:space="preserve"> V</w:t>
      </w:r>
      <w:r w:rsidR="000149E9">
        <w:rPr>
          <w:rFonts w:ascii="Arial" w:hAnsi="Arial" w:cs="Arial"/>
          <w:bCs/>
          <w:lang w:val="en-US"/>
        </w:rPr>
        <w:t xml:space="preserve"> </w:t>
      </w:r>
      <w:r w:rsidR="00F11259">
        <w:rPr>
          <w:rFonts w:ascii="Arial" w:hAnsi="Arial" w:cs="Arial"/>
          <w:bCs/>
          <w:lang w:val="en-US"/>
        </w:rPr>
        <w:t>3.0.</w:t>
      </w:r>
      <w:r w:rsidR="00B65389">
        <w:rPr>
          <w:rFonts w:ascii="Arial" w:hAnsi="Arial" w:cs="Arial"/>
          <w:bCs/>
          <w:lang w:val="en-US"/>
        </w:rPr>
        <w:t>2</w:t>
      </w:r>
      <w:r w:rsidR="00DD6152">
        <w:rPr>
          <w:rFonts w:ascii="Arial" w:hAnsi="Arial" w:cs="Arial"/>
          <w:bCs/>
          <w:lang w:val="en-US"/>
        </w:rPr>
        <w:t>_2</w:t>
      </w:r>
      <w:r w:rsidR="000F7B62">
        <w:rPr>
          <w:rFonts w:ascii="Arial" w:hAnsi="Arial" w:cs="Arial"/>
          <w:bCs/>
          <w:lang w:val="en-US"/>
        </w:rPr>
        <w:t>4</w:t>
      </w:r>
      <w:r w:rsidR="00DD6152">
        <w:rPr>
          <w:rFonts w:ascii="Arial" w:hAnsi="Arial" w:cs="Arial"/>
          <w:bCs/>
          <w:lang w:val="en-US"/>
        </w:rPr>
        <w:t>-0</w:t>
      </w:r>
      <w:r w:rsidR="000F7B62">
        <w:rPr>
          <w:rFonts w:ascii="Arial" w:hAnsi="Arial" w:cs="Arial"/>
          <w:bCs/>
          <w:lang w:val="en-US"/>
        </w:rPr>
        <w:t>3</w:t>
      </w:r>
      <w:r w:rsidR="00DD6152">
        <w:rPr>
          <w:rFonts w:ascii="Arial" w:hAnsi="Arial" w:cs="Arial"/>
          <w:bCs/>
          <w:lang w:val="en-US"/>
        </w:rPr>
        <w:t>-202</w:t>
      </w:r>
      <w:r w:rsidR="00F11259">
        <w:rPr>
          <w:rFonts w:ascii="Arial" w:hAnsi="Arial" w:cs="Arial"/>
          <w:bCs/>
          <w:lang w:val="en-US"/>
        </w:rPr>
        <w:t>3</w:t>
      </w:r>
      <w:r>
        <w:rPr>
          <w:rFonts w:ascii="Arial" w:hAnsi="Arial" w:cs="Arial"/>
          <w:lang w:val="en-US"/>
        </w:rPr>
        <w:t>]</w:t>
      </w:r>
    </w:p>
    <w:p w14:paraId="51E0DC6B" w14:textId="77777777" w:rsidR="00757A8B" w:rsidRDefault="00757A8B" w:rsidP="00757A8B">
      <w:pPr>
        <w:rPr>
          <w:rFonts w:ascii="Arial" w:hAnsi="Arial" w:cs="Arial"/>
          <w:b/>
          <w:bCs/>
          <w:color w:val="357CA2"/>
          <w:sz w:val="32"/>
          <w:szCs w:val="32"/>
          <w:lang w:val="en-US"/>
        </w:rPr>
      </w:pPr>
    </w:p>
    <w:p w14:paraId="2F41C13F" w14:textId="319AB9D2" w:rsidR="00757A8B" w:rsidRDefault="00757A8B" w:rsidP="00757A8B">
      <w:pPr>
        <w:rPr>
          <w:rFonts w:ascii="Arial" w:hAnsi="Arial" w:cs="Arial"/>
          <w:b/>
          <w:bCs/>
          <w:color w:val="357CA2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357CA2"/>
          <w:sz w:val="32"/>
          <w:szCs w:val="32"/>
          <w:lang w:val="en-US"/>
        </w:rPr>
        <w:t>POLARIS CLOUD V</w:t>
      </w:r>
      <w:r w:rsidR="000149E9">
        <w:rPr>
          <w:rFonts w:ascii="Arial" w:hAnsi="Arial" w:cs="Arial"/>
          <w:b/>
          <w:bCs/>
          <w:color w:val="357CA2"/>
          <w:sz w:val="32"/>
          <w:szCs w:val="32"/>
          <w:lang w:val="en-US"/>
        </w:rPr>
        <w:t xml:space="preserve"> </w:t>
      </w:r>
      <w:r w:rsidR="00F11259">
        <w:rPr>
          <w:rFonts w:ascii="Arial" w:hAnsi="Arial" w:cs="Arial"/>
          <w:b/>
          <w:bCs/>
          <w:color w:val="357CA2"/>
          <w:sz w:val="32"/>
          <w:szCs w:val="32"/>
          <w:lang w:val="en-US"/>
        </w:rPr>
        <w:t>3.0.</w:t>
      </w:r>
      <w:r w:rsidR="00B65389">
        <w:rPr>
          <w:rFonts w:ascii="Arial" w:hAnsi="Arial" w:cs="Arial"/>
          <w:b/>
          <w:bCs/>
          <w:color w:val="357CA2"/>
          <w:sz w:val="32"/>
          <w:szCs w:val="32"/>
          <w:lang w:val="en-US"/>
        </w:rPr>
        <w:t>2</w:t>
      </w:r>
      <w:r w:rsidR="00DD6152">
        <w:rPr>
          <w:rFonts w:ascii="Arial" w:hAnsi="Arial" w:cs="Arial"/>
          <w:b/>
          <w:bCs/>
          <w:color w:val="357CA2"/>
          <w:sz w:val="32"/>
          <w:szCs w:val="32"/>
          <w:lang w:val="en-US"/>
        </w:rPr>
        <w:t>_2</w:t>
      </w:r>
      <w:r w:rsidR="000F7B62">
        <w:rPr>
          <w:rFonts w:ascii="Arial" w:hAnsi="Arial" w:cs="Arial"/>
          <w:b/>
          <w:bCs/>
          <w:color w:val="357CA2"/>
          <w:sz w:val="32"/>
          <w:szCs w:val="32"/>
          <w:lang w:val="en-US"/>
        </w:rPr>
        <w:t>4</w:t>
      </w:r>
      <w:r w:rsidR="00DD6152">
        <w:rPr>
          <w:rFonts w:ascii="Arial" w:hAnsi="Arial" w:cs="Arial"/>
          <w:b/>
          <w:bCs/>
          <w:color w:val="357CA2"/>
          <w:sz w:val="32"/>
          <w:szCs w:val="32"/>
          <w:lang w:val="en-US"/>
        </w:rPr>
        <w:t>-0</w:t>
      </w:r>
      <w:r w:rsidR="000F7B62">
        <w:rPr>
          <w:rFonts w:ascii="Arial" w:hAnsi="Arial" w:cs="Arial"/>
          <w:b/>
          <w:bCs/>
          <w:color w:val="357CA2"/>
          <w:sz w:val="32"/>
          <w:szCs w:val="32"/>
          <w:lang w:val="en-US"/>
        </w:rPr>
        <w:t>3</w:t>
      </w:r>
      <w:r w:rsidR="00DD6152">
        <w:rPr>
          <w:rFonts w:ascii="Arial" w:hAnsi="Arial" w:cs="Arial"/>
          <w:b/>
          <w:bCs/>
          <w:color w:val="357CA2"/>
          <w:sz w:val="32"/>
          <w:szCs w:val="32"/>
          <w:lang w:val="en-US"/>
        </w:rPr>
        <w:t>-2023</w:t>
      </w:r>
    </w:p>
    <w:p w14:paraId="434D078C" w14:textId="77777777" w:rsidR="00DD6152" w:rsidRPr="00D71438" w:rsidRDefault="00DD6152" w:rsidP="00757A8B">
      <w:pPr>
        <w:rPr>
          <w:lang w:val="en-US"/>
        </w:rPr>
      </w:pPr>
    </w:p>
    <w:p w14:paraId="62C9647B" w14:textId="6F9935DA" w:rsidR="008016DB" w:rsidRDefault="000F7B62">
      <w:pPr>
        <w:pStyle w:val="Prrafodelista"/>
        <w:numPr>
          <w:ilvl w:val="0"/>
          <w:numId w:val="3"/>
        </w:numPr>
        <w:spacing w:after="160" w:line="259" w:lineRule="auto"/>
        <w:jc w:val="left"/>
        <w:rPr>
          <w:szCs w:val="24"/>
        </w:rPr>
      </w:pPr>
      <w:r>
        <w:rPr>
          <w:szCs w:val="24"/>
        </w:rPr>
        <w:t>IMPLEMENTACION DE CID AL SUBIR APLICACIÓN AL POLARIS</w:t>
      </w:r>
      <w:r w:rsidR="00DD6152">
        <w:rPr>
          <w:szCs w:val="24"/>
        </w:rPr>
        <w:t>:</w:t>
      </w:r>
    </w:p>
    <w:p w14:paraId="13593C3F" w14:textId="61690018" w:rsidR="00F11259" w:rsidRDefault="00F11259" w:rsidP="00F11259">
      <w:pPr>
        <w:pStyle w:val="Prrafodelista"/>
        <w:spacing w:after="160" w:line="259" w:lineRule="auto"/>
        <w:jc w:val="left"/>
        <w:rPr>
          <w:szCs w:val="24"/>
        </w:rPr>
      </w:pPr>
    </w:p>
    <w:p w14:paraId="47DEEA3C" w14:textId="5D470E3E" w:rsidR="00F11259" w:rsidRDefault="000F7B62" w:rsidP="00F11259">
      <w:pPr>
        <w:pStyle w:val="Prrafodelista"/>
        <w:spacing w:after="160" w:line="259" w:lineRule="auto"/>
        <w:jc w:val="left"/>
        <w:rPr>
          <w:szCs w:val="24"/>
        </w:rPr>
      </w:pPr>
      <w:r>
        <w:rPr>
          <w:szCs w:val="24"/>
        </w:rPr>
        <w:t>Se implementa CID al subir una aplicación en la plataforma Polaris</w:t>
      </w:r>
      <w:r w:rsidR="007A3265">
        <w:rPr>
          <w:szCs w:val="24"/>
        </w:rPr>
        <w:t>.</w:t>
      </w:r>
    </w:p>
    <w:p w14:paraId="09FA3738" w14:textId="5CBCC934" w:rsidR="007A3265" w:rsidRDefault="007A3265" w:rsidP="00F11259">
      <w:pPr>
        <w:pStyle w:val="Prrafodelista"/>
        <w:spacing w:after="160" w:line="259" w:lineRule="auto"/>
        <w:jc w:val="left"/>
        <w:rPr>
          <w:szCs w:val="24"/>
        </w:rPr>
      </w:pPr>
      <w:r>
        <w:rPr>
          <w:szCs w:val="24"/>
        </w:rPr>
        <w:t>Este CID puede ser genérico o personalizado, esto depend</w:t>
      </w:r>
      <w:r w:rsidR="0038241D">
        <w:rPr>
          <w:szCs w:val="24"/>
        </w:rPr>
        <w:t xml:space="preserve">e con que CID se </w:t>
      </w:r>
      <w:proofErr w:type="spellStart"/>
      <w:r w:rsidR="0038241D">
        <w:rPr>
          <w:szCs w:val="24"/>
        </w:rPr>
        <w:t>firmo</w:t>
      </w:r>
      <w:proofErr w:type="spellEnd"/>
      <w:r w:rsidR="0038241D">
        <w:rPr>
          <w:szCs w:val="24"/>
        </w:rPr>
        <w:t xml:space="preserve"> la aplicación.</w:t>
      </w:r>
    </w:p>
    <w:p w14:paraId="2D1132B8" w14:textId="77777777" w:rsidR="00F11259" w:rsidRPr="00F11259" w:rsidRDefault="00F11259" w:rsidP="00F11259">
      <w:pPr>
        <w:pStyle w:val="Prrafodelista"/>
        <w:spacing w:after="160" w:line="259" w:lineRule="auto"/>
        <w:jc w:val="left"/>
        <w:rPr>
          <w:szCs w:val="24"/>
        </w:rPr>
      </w:pPr>
    </w:p>
    <w:p w14:paraId="130078E3" w14:textId="6536C362" w:rsidR="00592329" w:rsidRDefault="007A3265" w:rsidP="00F11259">
      <w:pPr>
        <w:pStyle w:val="Prrafodelista"/>
        <w:spacing w:after="160" w:line="259" w:lineRule="auto"/>
        <w:jc w:val="left"/>
        <w:rPr>
          <w:szCs w:val="24"/>
        </w:rPr>
      </w:pPr>
      <w:r>
        <w:rPr>
          <w:noProof/>
        </w:rPr>
        <w:drawing>
          <wp:inline distT="0" distB="0" distL="0" distR="0" wp14:anchorId="00F275A6" wp14:editId="6467EE37">
            <wp:extent cx="5612130" cy="26739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A529" w14:textId="4BB1C7A6" w:rsidR="007A3265" w:rsidRDefault="007A3265" w:rsidP="008C7957">
      <w:pPr>
        <w:pStyle w:val="Prrafodelista"/>
        <w:spacing w:after="160" w:line="259" w:lineRule="auto"/>
        <w:jc w:val="left"/>
        <w:rPr>
          <w:szCs w:val="24"/>
        </w:rPr>
      </w:pPr>
    </w:p>
    <w:p w14:paraId="473C5D69" w14:textId="11A2A75B" w:rsidR="007A3265" w:rsidRDefault="007A3265" w:rsidP="007A3265">
      <w:pPr>
        <w:pStyle w:val="Prrafodelista"/>
        <w:spacing w:after="160" w:line="259" w:lineRule="auto"/>
        <w:jc w:val="left"/>
        <w:rPr>
          <w:szCs w:val="24"/>
        </w:rPr>
      </w:pPr>
      <w:r>
        <w:rPr>
          <w:szCs w:val="24"/>
        </w:rPr>
        <w:t xml:space="preserve">En la ventana donde se puede subir la aplicación se incorporo un input tipo “select” con las opciones de CID con la que desea adicionar la aplicación </w:t>
      </w:r>
    </w:p>
    <w:p w14:paraId="27FAFCF7" w14:textId="62C769D4" w:rsidR="007A3265" w:rsidRDefault="007A3265" w:rsidP="007A3265">
      <w:pPr>
        <w:pStyle w:val="Prrafodelista"/>
        <w:spacing w:after="160" w:line="259" w:lineRule="auto"/>
        <w:jc w:val="left"/>
        <w:rPr>
          <w:szCs w:val="24"/>
        </w:rPr>
      </w:pPr>
    </w:p>
    <w:p w14:paraId="1733E743" w14:textId="3D3BAD16" w:rsidR="007A3265" w:rsidRDefault="007A3265" w:rsidP="007A3265">
      <w:pPr>
        <w:pStyle w:val="Prrafodelista"/>
        <w:spacing w:after="160" w:line="259" w:lineRule="auto"/>
        <w:jc w:val="left"/>
        <w:rPr>
          <w:szCs w:val="24"/>
        </w:rPr>
      </w:pPr>
    </w:p>
    <w:p w14:paraId="507BAB3D" w14:textId="33652C5C" w:rsidR="007A3265" w:rsidRDefault="007A3265" w:rsidP="007A3265">
      <w:pPr>
        <w:pStyle w:val="Prrafodelista"/>
        <w:spacing w:after="160" w:line="259" w:lineRule="auto"/>
        <w:jc w:val="left"/>
        <w:rPr>
          <w:szCs w:val="24"/>
        </w:rPr>
      </w:pPr>
    </w:p>
    <w:p w14:paraId="4B63A029" w14:textId="7607DFFC" w:rsidR="007A3265" w:rsidRPr="007A3265" w:rsidRDefault="007A3265" w:rsidP="007A3265">
      <w:pPr>
        <w:pStyle w:val="Prrafodelista"/>
        <w:spacing w:after="160" w:line="259" w:lineRule="auto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728B298" wp14:editId="1E090D43">
            <wp:extent cx="5612130" cy="29260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244" w14:textId="534C07E2" w:rsidR="00581C61" w:rsidRDefault="00581C61" w:rsidP="008C7957">
      <w:pPr>
        <w:pStyle w:val="Prrafodelista"/>
        <w:spacing w:after="160" w:line="259" w:lineRule="auto"/>
        <w:jc w:val="left"/>
        <w:rPr>
          <w:szCs w:val="24"/>
        </w:rPr>
      </w:pPr>
    </w:p>
    <w:p w14:paraId="26D7573F" w14:textId="77777777" w:rsidR="00581C61" w:rsidRDefault="00581C61" w:rsidP="008C7957">
      <w:pPr>
        <w:pStyle w:val="Prrafodelista"/>
        <w:spacing w:after="160" w:line="259" w:lineRule="auto"/>
        <w:jc w:val="left"/>
        <w:rPr>
          <w:szCs w:val="24"/>
        </w:rPr>
      </w:pPr>
    </w:p>
    <w:p w14:paraId="00E66982" w14:textId="5B22F1DA" w:rsidR="005D222E" w:rsidRDefault="007A3265" w:rsidP="008C7957">
      <w:pPr>
        <w:pStyle w:val="Prrafodelista"/>
        <w:spacing w:after="160" w:line="259" w:lineRule="auto"/>
        <w:jc w:val="left"/>
        <w:rPr>
          <w:szCs w:val="24"/>
        </w:rPr>
      </w:pPr>
      <w:r>
        <w:rPr>
          <w:szCs w:val="24"/>
        </w:rPr>
        <w:t>En este nuevo campo puede visualizar los CID disponibles</w:t>
      </w:r>
      <w:r w:rsidR="00B65389">
        <w:rPr>
          <w:szCs w:val="24"/>
        </w:rPr>
        <w:t>.</w:t>
      </w:r>
      <w:r>
        <w:rPr>
          <w:szCs w:val="24"/>
        </w:rPr>
        <w:t xml:space="preserve"> </w:t>
      </w:r>
      <w:r w:rsidR="00B65389">
        <w:rPr>
          <w:szCs w:val="24"/>
        </w:rPr>
        <w:t>D</w:t>
      </w:r>
      <w:r>
        <w:rPr>
          <w:szCs w:val="24"/>
        </w:rPr>
        <w:t>onde en este caso:</w:t>
      </w:r>
    </w:p>
    <w:p w14:paraId="087960ED" w14:textId="0D9207CD" w:rsidR="007A3265" w:rsidRPr="007A3265" w:rsidRDefault="007A3265" w:rsidP="007A3265">
      <w:pPr>
        <w:pStyle w:val="Prrafodelista"/>
        <w:numPr>
          <w:ilvl w:val="0"/>
          <w:numId w:val="8"/>
        </w:numPr>
        <w:spacing w:after="160" w:line="259" w:lineRule="auto"/>
        <w:jc w:val="left"/>
        <w:rPr>
          <w:szCs w:val="24"/>
        </w:rPr>
      </w:pPr>
      <w:r w:rsidRPr="007A3265">
        <w:rPr>
          <w:b/>
          <w:bCs/>
          <w:szCs w:val="24"/>
        </w:rPr>
        <w:t>0</w:t>
      </w:r>
      <w:r w:rsidRPr="007A3265">
        <w:rPr>
          <w:szCs w:val="24"/>
        </w:rPr>
        <w:t>: es un CID genérico.</w:t>
      </w:r>
    </w:p>
    <w:p w14:paraId="3641FE24" w14:textId="72602276" w:rsidR="007A3265" w:rsidRDefault="007A3265" w:rsidP="007A3265">
      <w:pPr>
        <w:pStyle w:val="Prrafodelista"/>
        <w:numPr>
          <w:ilvl w:val="0"/>
          <w:numId w:val="8"/>
        </w:numPr>
        <w:spacing w:after="160" w:line="259" w:lineRule="auto"/>
        <w:jc w:val="left"/>
        <w:rPr>
          <w:szCs w:val="24"/>
        </w:rPr>
      </w:pPr>
      <w:r w:rsidRPr="007A3265">
        <w:rPr>
          <w:b/>
          <w:bCs/>
          <w:szCs w:val="24"/>
        </w:rPr>
        <w:t>49212</w:t>
      </w:r>
      <w:r w:rsidRPr="007A3265">
        <w:rPr>
          <w:szCs w:val="24"/>
        </w:rPr>
        <w:t>: es un CID personalizado.</w:t>
      </w:r>
    </w:p>
    <w:p w14:paraId="6D17028C" w14:textId="4B5F14EF" w:rsidR="00B65389" w:rsidRDefault="00B65389" w:rsidP="00B65389">
      <w:pPr>
        <w:spacing w:after="160" w:line="259" w:lineRule="auto"/>
        <w:jc w:val="left"/>
        <w:rPr>
          <w:szCs w:val="24"/>
        </w:rPr>
      </w:pPr>
    </w:p>
    <w:p w14:paraId="19B2F88E" w14:textId="77777777" w:rsidR="00B65389" w:rsidRPr="00B65389" w:rsidRDefault="00B65389" w:rsidP="00B65389">
      <w:pPr>
        <w:spacing w:after="160" w:line="259" w:lineRule="auto"/>
        <w:jc w:val="left"/>
        <w:rPr>
          <w:szCs w:val="24"/>
        </w:rPr>
      </w:pPr>
    </w:p>
    <w:p w14:paraId="592C712D" w14:textId="14248808" w:rsidR="007A3265" w:rsidRDefault="007A3265" w:rsidP="0038241D">
      <w:pPr>
        <w:spacing w:after="160" w:line="259" w:lineRule="auto"/>
        <w:ind w:left="708"/>
        <w:jc w:val="left"/>
        <w:rPr>
          <w:szCs w:val="24"/>
        </w:rPr>
      </w:pPr>
      <w:r w:rsidRPr="00B65389">
        <w:rPr>
          <w:b/>
          <w:bCs/>
          <w:szCs w:val="24"/>
        </w:rPr>
        <w:t>Consideraciones:</w:t>
      </w:r>
      <w:r>
        <w:rPr>
          <w:szCs w:val="24"/>
        </w:rPr>
        <w:t xml:space="preserve"> cuando se vaya a subir una aplicación en el Polaris, esta debe llevar al final del nombre el tipo de CID con la que se </w:t>
      </w:r>
      <w:r w:rsidR="0038241D">
        <w:rPr>
          <w:szCs w:val="24"/>
        </w:rPr>
        <w:t>firmó</w:t>
      </w:r>
      <w:r>
        <w:rPr>
          <w:szCs w:val="24"/>
        </w:rPr>
        <w:t>;</w:t>
      </w:r>
      <w:r w:rsidR="0038241D">
        <w:rPr>
          <w:szCs w:val="24"/>
        </w:rPr>
        <w:t xml:space="preserve"> </w:t>
      </w:r>
      <w:r>
        <w:rPr>
          <w:szCs w:val="24"/>
        </w:rPr>
        <w:t xml:space="preserve">Separado por </w:t>
      </w:r>
      <w:r w:rsidR="00B65389">
        <w:rPr>
          <w:szCs w:val="24"/>
        </w:rPr>
        <w:t>un “_”</w:t>
      </w:r>
      <w:r w:rsidR="0038241D">
        <w:rPr>
          <w:szCs w:val="24"/>
        </w:rPr>
        <w:t>.</w:t>
      </w:r>
    </w:p>
    <w:p w14:paraId="4F83CFFE" w14:textId="7777777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  <w:r>
        <w:rPr>
          <w:szCs w:val="24"/>
        </w:rPr>
        <w:t xml:space="preserve">Ejemplo: </w:t>
      </w:r>
    </w:p>
    <w:p w14:paraId="581F7802" w14:textId="79E48FCA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  <w:r>
        <w:rPr>
          <w:szCs w:val="24"/>
        </w:rPr>
        <w:tab/>
      </w:r>
      <w:r w:rsidRPr="00B65389">
        <w:rPr>
          <w:b/>
          <w:bCs/>
          <w:szCs w:val="24"/>
        </w:rPr>
        <w:t>Genérica:</w:t>
      </w:r>
      <w:r>
        <w:rPr>
          <w:szCs w:val="24"/>
        </w:rPr>
        <w:t xml:space="preserve">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B65389">
        <w:rPr>
          <w:szCs w:val="24"/>
        </w:rPr>
        <w:t>APATC_6.19.3_B220324_0.apk</w:t>
      </w:r>
      <w:r>
        <w:rPr>
          <w:szCs w:val="24"/>
        </w:rPr>
        <w:t xml:space="preserve">    </w:t>
      </w:r>
    </w:p>
    <w:p w14:paraId="46940C4B" w14:textId="7777777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  <w:r>
        <w:rPr>
          <w:szCs w:val="24"/>
        </w:rPr>
        <w:tab/>
      </w:r>
      <w:r w:rsidRPr="00B65389">
        <w:rPr>
          <w:b/>
          <w:bCs/>
          <w:szCs w:val="24"/>
        </w:rPr>
        <w:t>Personalizada:</w:t>
      </w:r>
      <w:r>
        <w:rPr>
          <w:szCs w:val="24"/>
        </w:rPr>
        <w:tab/>
      </w:r>
      <w:r>
        <w:rPr>
          <w:szCs w:val="24"/>
        </w:rPr>
        <w:tab/>
      </w:r>
      <w:r w:rsidRPr="00B65389">
        <w:rPr>
          <w:szCs w:val="24"/>
        </w:rPr>
        <w:t>APATC_6.19.3_B220324_</w:t>
      </w:r>
      <w:r>
        <w:rPr>
          <w:szCs w:val="24"/>
        </w:rPr>
        <w:t>49212</w:t>
      </w:r>
      <w:r w:rsidRPr="00B65389">
        <w:rPr>
          <w:szCs w:val="24"/>
        </w:rPr>
        <w:t>.apk</w:t>
      </w:r>
      <w:r>
        <w:rPr>
          <w:szCs w:val="24"/>
        </w:rPr>
        <w:t xml:space="preserve"> </w:t>
      </w:r>
    </w:p>
    <w:p w14:paraId="32A155AA" w14:textId="7777777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</w:p>
    <w:p w14:paraId="5CAA0BEB" w14:textId="7777777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  <w:r>
        <w:rPr>
          <w:szCs w:val="24"/>
        </w:rPr>
        <w:t xml:space="preserve">                                                                  </w:t>
      </w:r>
    </w:p>
    <w:p w14:paraId="1E9EB133" w14:textId="7777777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</w:p>
    <w:p w14:paraId="3BAC9EAC" w14:textId="7777777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</w:p>
    <w:p w14:paraId="61460D5E" w14:textId="7777777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</w:p>
    <w:p w14:paraId="3DC12713" w14:textId="7777777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</w:p>
    <w:p w14:paraId="4E47C6AF" w14:textId="1C74D4DC" w:rsidR="00B65389" w:rsidRPr="00B65389" w:rsidRDefault="00B65389" w:rsidP="00B65389">
      <w:pPr>
        <w:pStyle w:val="Prrafodelista"/>
        <w:numPr>
          <w:ilvl w:val="0"/>
          <w:numId w:val="9"/>
        </w:numPr>
        <w:spacing w:after="160" w:line="259" w:lineRule="auto"/>
        <w:jc w:val="left"/>
        <w:rPr>
          <w:szCs w:val="24"/>
        </w:rPr>
      </w:pPr>
    </w:p>
    <w:p w14:paraId="1D1426FB" w14:textId="4DB7CAD4" w:rsidR="00B65389" w:rsidRDefault="00B65389" w:rsidP="00B65389">
      <w:pPr>
        <w:spacing w:after="160" w:line="259" w:lineRule="auto"/>
        <w:ind w:left="708"/>
        <w:jc w:val="left"/>
        <w:rPr>
          <w:szCs w:val="24"/>
        </w:rPr>
      </w:pPr>
      <w:r>
        <w:rPr>
          <w:szCs w:val="24"/>
        </w:rPr>
        <w:t>SE AGREGA COLUMNA AL REPORTE “TERMINALES”:</w:t>
      </w:r>
    </w:p>
    <w:p w14:paraId="430F5607" w14:textId="27894830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  <w:r>
        <w:rPr>
          <w:szCs w:val="24"/>
        </w:rPr>
        <w:t xml:space="preserve">Se adiciono una columna al reporte de terminales para poder visualizar el </w:t>
      </w:r>
      <w:r w:rsidR="0038241D">
        <w:rPr>
          <w:szCs w:val="24"/>
        </w:rPr>
        <w:t>tipo de CID del terminal.</w:t>
      </w:r>
    </w:p>
    <w:p w14:paraId="6CFCD6A3" w14:textId="3AC32C8B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</w:p>
    <w:p w14:paraId="6C9097C0" w14:textId="7D36611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  <w:r>
        <w:rPr>
          <w:noProof/>
        </w:rPr>
        <w:drawing>
          <wp:inline distT="0" distB="0" distL="0" distR="0" wp14:anchorId="2A37A2F9" wp14:editId="37B25262">
            <wp:extent cx="5612130" cy="321119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3703" w14:textId="77777777" w:rsidR="00B65389" w:rsidRDefault="00B65389" w:rsidP="007A3265">
      <w:pPr>
        <w:spacing w:after="160" w:line="259" w:lineRule="auto"/>
        <w:ind w:left="708"/>
        <w:jc w:val="left"/>
        <w:rPr>
          <w:szCs w:val="24"/>
        </w:rPr>
      </w:pPr>
    </w:p>
    <w:p w14:paraId="36D10DA0" w14:textId="7AAD8D32" w:rsidR="00B65389" w:rsidRDefault="0038241D" w:rsidP="007A3265">
      <w:pPr>
        <w:spacing w:after="160" w:line="259" w:lineRule="auto"/>
        <w:ind w:left="708"/>
        <w:jc w:val="left"/>
        <w:rPr>
          <w:szCs w:val="24"/>
        </w:rPr>
      </w:pPr>
      <w:r>
        <w:rPr>
          <w:szCs w:val="24"/>
        </w:rPr>
        <w:t>Este campo también estará presente en la última columna del reporte Excel.</w:t>
      </w:r>
    </w:p>
    <w:p w14:paraId="4C3DAFB1" w14:textId="3A3557AC" w:rsidR="0038241D" w:rsidRDefault="0038241D" w:rsidP="007A3265">
      <w:pPr>
        <w:spacing w:after="160" w:line="259" w:lineRule="auto"/>
        <w:ind w:left="708"/>
        <w:jc w:val="left"/>
        <w:rPr>
          <w:szCs w:val="24"/>
        </w:rPr>
      </w:pPr>
      <w:r>
        <w:rPr>
          <w:noProof/>
        </w:rPr>
        <w:drawing>
          <wp:inline distT="0" distB="0" distL="0" distR="0" wp14:anchorId="2B713016" wp14:editId="420BB7AF">
            <wp:extent cx="5612130" cy="23895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CEE2" w14:textId="77777777" w:rsidR="0038241D" w:rsidRPr="007A3265" w:rsidRDefault="0038241D" w:rsidP="007A3265">
      <w:pPr>
        <w:spacing w:after="160" w:line="259" w:lineRule="auto"/>
        <w:ind w:left="708"/>
        <w:jc w:val="left"/>
        <w:rPr>
          <w:szCs w:val="24"/>
        </w:rPr>
      </w:pPr>
    </w:p>
    <w:p w14:paraId="77DE9B25" w14:textId="4ACAA1B6" w:rsidR="00A55658" w:rsidRPr="00F11259" w:rsidRDefault="00A55658" w:rsidP="008C7957">
      <w:pPr>
        <w:pStyle w:val="Prrafodelista"/>
        <w:spacing w:after="160" w:line="259" w:lineRule="auto"/>
        <w:jc w:val="left"/>
        <w:rPr>
          <w:szCs w:val="24"/>
        </w:rPr>
      </w:pPr>
    </w:p>
    <w:sectPr w:rsidR="00A55658" w:rsidRPr="00F11259" w:rsidSect="00AB21C2">
      <w:headerReference w:type="default" r:id="rId18"/>
      <w:footerReference w:type="default" r:id="rId19"/>
      <w:pgSz w:w="12240" w:h="15840"/>
      <w:pgMar w:top="1417" w:right="1701" w:bottom="1417" w:left="1701" w:header="0" w:footer="6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2947B" w14:textId="77777777" w:rsidR="0020440F" w:rsidRDefault="0020440F" w:rsidP="00AA3599">
      <w:r>
        <w:separator/>
      </w:r>
    </w:p>
  </w:endnote>
  <w:endnote w:type="continuationSeparator" w:id="0">
    <w:p w14:paraId="0B8C8CF6" w14:textId="77777777" w:rsidR="0020440F" w:rsidRDefault="0020440F" w:rsidP="00AA3599">
      <w:r>
        <w:continuationSeparator/>
      </w:r>
    </w:p>
  </w:endnote>
  <w:endnote w:type="continuationNotice" w:id="1">
    <w:p w14:paraId="1F197998" w14:textId="77777777" w:rsidR="0020440F" w:rsidRDefault="002044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Calibri"/>
    <w:charset w:val="00"/>
    <w:family w:val="swiss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429C5" w14:textId="41D1E5D4" w:rsidR="00243614" w:rsidRDefault="00AF4114">
    <w:pPr>
      <w:rPr>
        <w:rFonts w:asciiTheme="majorHAnsi" w:eastAsiaTheme="majorEastAsia" w:hAnsiTheme="majorHAnsi" w:cstheme="majorBidi"/>
      </w:rPr>
    </w:pPr>
    <w:r>
      <w:rPr>
        <w:noProof/>
        <w:szCs w:val="24"/>
      </w:rPr>
      <w:drawing>
        <wp:anchor distT="0" distB="0" distL="114300" distR="114300" simplePos="0" relativeHeight="251661316" behindDoc="0" locked="0" layoutInCell="1" allowOverlap="1" wp14:anchorId="5BE53F7B" wp14:editId="133F861E">
          <wp:simplePos x="0" y="0"/>
          <wp:positionH relativeFrom="page">
            <wp:posOffset>3853428</wp:posOffset>
          </wp:positionH>
          <wp:positionV relativeFrom="paragraph">
            <wp:posOffset>-3069590</wp:posOffset>
          </wp:positionV>
          <wp:extent cx="3628372" cy="2526632"/>
          <wp:effectExtent l="0" t="0" r="0" b="762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28372" cy="252663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3614">
      <w:rPr>
        <w:rFonts w:asciiTheme="majorHAnsi" w:eastAsiaTheme="majorEastAsia" w:hAnsiTheme="majorHAnsi" w:cstheme="majorBidi"/>
        <w:noProof/>
        <w:lang w:val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7F5C657" wp14:editId="2FC04F3D">
              <wp:simplePos x="0" y="0"/>
              <wp:positionH relativeFrom="margin">
                <wp:posOffset>6105856</wp:posOffset>
              </wp:positionH>
              <wp:positionV relativeFrom="page">
                <wp:posOffset>9286323</wp:posOffset>
              </wp:positionV>
              <wp:extent cx="626745" cy="626745"/>
              <wp:effectExtent l="0" t="0" r="0" b="0"/>
              <wp:wrapNone/>
              <wp:docPr id="55" name="Elips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6745" cy="626745"/>
                      </a:xfrm>
                      <a:prstGeom prst="ellipse">
                        <a:avLst/>
                      </a:prstGeom>
                      <a:noFill/>
                      <a:ln w="9525">
                        <a:noFill/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2A12B504" w14:textId="3BAE7095" w:rsidR="00243614" w:rsidRDefault="00243614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auto"/>
                              <w:sz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color w:val="auto"/>
                              <w:sz w:val="22"/>
                            </w:rPr>
                            <w:fldChar w:fldCharType="separate"/>
                          </w:r>
                          <w:r w:rsidR="009D3EB6" w:rsidRPr="009D3EB6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32"/>
                              <w:szCs w:val="32"/>
                              <w:lang w:val="es-ES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17F5C657" id="Elipse 55" o:spid="_x0000_s1030" style="position:absolute;left:0;text-align:left;margin-left:480.8pt;margin-top:731.2pt;width:49.35pt;height:49.3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" filled="f" stroked="f">
              <v:textbox>
                <w:txbxContent>
                  <w:p w14:paraId="2A12B504" w14:textId="3BAE7095" w:rsidR="00243614" w:rsidRDefault="00243614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color w:val="auto"/>
                        <w:sz w:val="22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color w:val="auto"/>
                        <w:sz w:val="22"/>
                      </w:rPr>
                      <w:fldChar w:fldCharType="separate"/>
                    </w:r>
                    <w:r w:rsidR="009D3EB6" w:rsidRPr="009D3EB6">
                      <w:rPr>
                        <w:b/>
                        <w:bCs/>
                        <w:noProof/>
                        <w:color w:val="FFFFFF" w:themeColor="background1"/>
                        <w:sz w:val="32"/>
                        <w:szCs w:val="32"/>
                        <w:lang w:val="es-ES"/>
                      </w:rPr>
                      <w:t>1</w:t>
                    </w:r>
                    <w:r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</w:p>
  <w:p w14:paraId="2073509F" w14:textId="77777777" w:rsidR="00243614" w:rsidRDefault="0024361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884974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</w:rPr>
    </w:sdtEndPr>
    <w:sdtContent>
      <w:p w14:paraId="324B161E" w14:textId="4D815B1D" w:rsidR="00243614" w:rsidRPr="003E09EA" w:rsidRDefault="00327D78" w:rsidP="00757A8B">
        <w:pPr>
          <w:jc w:val="left"/>
          <w:rPr>
            <w:sz w:val="16"/>
            <w:szCs w:val="16"/>
            <w:lang w:val="es-BO" w:eastAsia="es-BO"/>
          </w:rPr>
        </w:pPr>
        <w:r w:rsidRPr="003E09EA">
          <w:rPr>
            <w:rStyle w:val="PrrafodelistaCar"/>
            <w:noProof/>
            <w:sz w:val="16"/>
            <w:szCs w:val="16"/>
            <w:lang w:val="en-US"/>
          </w:rPr>
          <w:drawing>
            <wp:anchor distT="0" distB="0" distL="114300" distR="114300" simplePos="0" relativeHeight="251658243" behindDoc="1" locked="0" layoutInCell="1" allowOverlap="1" wp14:anchorId="73A6FB4A" wp14:editId="03518FF5">
              <wp:simplePos x="0" y="0"/>
              <wp:positionH relativeFrom="page">
                <wp:posOffset>295275</wp:posOffset>
              </wp:positionH>
              <wp:positionV relativeFrom="paragraph">
                <wp:posOffset>0</wp:posOffset>
              </wp:positionV>
              <wp:extent cx="7452360" cy="517525"/>
              <wp:effectExtent l="0" t="0" r="0" b="0"/>
              <wp:wrapNone/>
              <wp:docPr id="24" name="Gráfico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2" name="Group 46.sv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52360" cy="517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</wp:anchor>
          </w:drawing>
        </w:r>
        <w:r w:rsidR="00243614" w:rsidRPr="003E09EA">
          <w:rPr>
            <w:sz w:val="16"/>
            <w:szCs w:val="16"/>
            <w:lang w:val="es-BO" w:eastAsia="es-BO"/>
          </w:rPr>
          <w:t xml:space="preserve"> </w:t>
        </w:r>
      </w:p>
      <w:p w14:paraId="312A9EBC" w14:textId="6C6EFB9E" w:rsidR="00243614" w:rsidRPr="008569DA" w:rsidRDefault="00243614" w:rsidP="008569DA">
        <w:pPr>
          <w:jc w:val="right"/>
          <w:rPr>
            <w:b/>
            <w:bCs/>
            <w:color w:val="FFFFFF" w:themeColor="background1"/>
          </w:rPr>
        </w:pPr>
        <w:r w:rsidRPr="008569DA">
          <w:rPr>
            <w:b/>
            <w:bCs/>
            <w:color w:val="FFFFFF" w:themeColor="background1"/>
          </w:rPr>
          <w:fldChar w:fldCharType="begin"/>
        </w:r>
        <w:r w:rsidRPr="008569DA">
          <w:rPr>
            <w:b/>
            <w:bCs/>
            <w:color w:val="FFFFFF" w:themeColor="background1"/>
          </w:rPr>
          <w:instrText>PAGE   \* MERGEFORMAT</w:instrText>
        </w:r>
        <w:r w:rsidRPr="008569DA">
          <w:rPr>
            <w:b/>
            <w:bCs/>
            <w:color w:val="FFFFFF" w:themeColor="background1"/>
          </w:rPr>
          <w:fldChar w:fldCharType="separate"/>
        </w:r>
        <w:r w:rsidR="009D3EB6" w:rsidRPr="009D3EB6">
          <w:rPr>
            <w:b/>
            <w:bCs/>
            <w:noProof/>
            <w:color w:val="FFFFFF" w:themeColor="background1"/>
            <w:lang w:val="es-ES"/>
          </w:rPr>
          <w:t>3</w:t>
        </w:r>
        <w:r w:rsidRPr="008569DA">
          <w:rPr>
            <w:b/>
            <w:bCs/>
            <w:color w:val="FFFFFF" w:themeColor="background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19C99" w14:textId="77777777" w:rsidR="0020440F" w:rsidRDefault="0020440F" w:rsidP="00AA3599">
      <w:r>
        <w:separator/>
      </w:r>
    </w:p>
  </w:footnote>
  <w:footnote w:type="continuationSeparator" w:id="0">
    <w:p w14:paraId="5A7BCE1D" w14:textId="77777777" w:rsidR="0020440F" w:rsidRDefault="0020440F" w:rsidP="00AA3599">
      <w:r>
        <w:continuationSeparator/>
      </w:r>
    </w:p>
  </w:footnote>
  <w:footnote w:type="continuationNotice" w:id="1">
    <w:p w14:paraId="22E5D2FB" w14:textId="77777777" w:rsidR="0020440F" w:rsidRDefault="002044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FFD1C" w14:textId="63F17993" w:rsidR="00243614" w:rsidRDefault="00AB21C2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8" behindDoc="0" locked="0" layoutInCell="1" allowOverlap="1" wp14:anchorId="2C541A0D" wp14:editId="63FC27E0">
              <wp:simplePos x="0" y="0"/>
              <wp:positionH relativeFrom="margin">
                <wp:align>left</wp:align>
              </wp:positionH>
              <wp:positionV relativeFrom="paragraph">
                <wp:posOffset>2788920</wp:posOffset>
              </wp:positionV>
              <wp:extent cx="2771775" cy="333375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7177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05C1893" w14:textId="68A4AF86" w:rsidR="00AB21C2" w:rsidRDefault="000149E9" w:rsidP="00AB21C2">
                          <w:pPr>
                            <w:jc w:val="center"/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10"/>
                              <w:lang w:val="es-ES"/>
                            </w:rPr>
                          </w:pPr>
                          <w:r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10"/>
                              <w:lang w:val="es-ES"/>
                            </w:rPr>
                            <w:t>CAJAPIURA</w:t>
                          </w:r>
                        </w:p>
                        <w:p w14:paraId="10EEA02B" w14:textId="77777777" w:rsidR="000149E9" w:rsidRDefault="000149E9" w:rsidP="00AB21C2">
                          <w:pPr>
                            <w:jc w:val="center"/>
                            <w:rPr>
                              <w:b/>
                              <w:bCs/>
                              <w:color w:val="808080" w:themeColor="background1" w:themeShade="80"/>
                              <w:sz w:val="28"/>
                              <w:szCs w:val="10"/>
                              <w:lang w:val="es-ES"/>
                            </w:rPr>
                          </w:pPr>
                        </w:p>
                        <w:p w14:paraId="4B1C7575" w14:textId="77777777" w:rsidR="00AB21C2" w:rsidRPr="00556419" w:rsidRDefault="00AB21C2" w:rsidP="00AB21C2">
                          <w:pPr>
                            <w:rPr>
                              <w:color w:val="808080" w:themeColor="background1" w:themeShade="80"/>
                              <w:sz w:val="28"/>
                              <w:szCs w:val="10"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541A0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left:0;text-align:left;margin-left:0;margin-top:219.6pt;width:218.25pt;height:26.25pt;z-index:2516592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" filled="f" stroked="f" strokeweight=".5pt">
              <v:textbox>
                <w:txbxContent>
                  <w:p w14:paraId="205C1893" w14:textId="68A4AF86" w:rsidR="00AB21C2" w:rsidRDefault="000149E9" w:rsidP="00AB21C2">
                    <w:pPr>
                      <w:jc w:val="center"/>
                      <w:rPr>
                        <w:b/>
                        <w:bCs/>
                        <w:color w:val="808080" w:themeColor="background1" w:themeShade="80"/>
                        <w:sz w:val="28"/>
                        <w:szCs w:val="10"/>
                        <w:lang w:val="es-ES"/>
                      </w:rPr>
                    </w:pPr>
                    <w:r>
                      <w:rPr>
                        <w:b/>
                        <w:bCs/>
                        <w:color w:val="808080" w:themeColor="background1" w:themeShade="80"/>
                        <w:sz w:val="28"/>
                        <w:szCs w:val="10"/>
                        <w:lang w:val="es-ES"/>
                      </w:rPr>
                      <w:t>CAJAPIURA</w:t>
                    </w:r>
                  </w:p>
                  <w:p w14:paraId="10EEA02B" w14:textId="77777777" w:rsidR="000149E9" w:rsidRDefault="000149E9" w:rsidP="00AB21C2">
                    <w:pPr>
                      <w:jc w:val="center"/>
                      <w:rPr>
                        <w:b/>
                        <w:bCs/>
                        <w:color w:val="808080" w:themeColor="background1" w:themeShade="80"/>
                        <w:sz w:val="28"/>
                        <w:szCs w:val="10"/>
                        <w:lang w:val="es-ES"/>
                      </w:rPr>
                    </w:pPr>
                  </w:p>
                  <w:p w14:paraId="4B1C7575" w14:textId="77777777" w:rsidR="00AB21C2" w:rsidRPr="00556419" w:rsidRDefault="00AB21C2" w:rsidP="00AB21C2">
                    <w:pPr>
                      <w:rPr>
                        <w:color w:val="808080" w:themeColor="background1" w:themeShade="80"/>
                        <w:sz w:val="28"/>
                        <w:szCs w:val="10"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243614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C0C1E6F" wp14:editId="4A2211B5">
              <wp:simplePos x="0" y="0"/>
              <wp:positionH relativeFrom="page">
                <wp:posOffset>-361950</wp:posOffset>
              </wp:positionH>
              <wp:positionV relativeFrom="paragraph">
                <wp:posOffset>-609600</wp:posOffset>
              </wp:positionV>
              <wp:extent cx="8105775" cy="11123295"/>
              <wp:effectExtent l="0" t="0" r="9525" b="1905"/>
              <wp:wrapNone/>
              <wp:docPr id="36" name="Grupo 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05775" cy="11123295"/>
                        <a:chOff x="0" y="0"/>
                        <a:chExt cx="8105775" cy="11123295"/>
                      </a:xfrm>
                    </wpg:grpSpPr>
                    <wpg:grpSp>
                      <wpg:cNvPr id="34" name="Grupo 34"/>
                      <wpg:cNvGrpSpPr/>
                      <wpg:grpSpPr>
                        <a:xfrm>
                          <a:off x="0" y="57150"/>
                          <a:ext cx="7783830" cy="8432800"/>
                          <a:chOff x="0" y="0"/>
                          <a:chExt cx="7783830" cy="8432800"/>
                        </a:xfrm>
                      </wpg:grpSpPr>
                      <pic:pic xmlns:pic="http://schemas.openxmlformats.org/drawingml/2006/picture">
                        <pic:nvPicPr>
                          <pic:cNvPr id="6" name="Gráfico 6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533400"/>
                            <a:ext cx="7421880" cy="789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Gráfico 7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985" cy="6617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Gráfico 1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5753100"/>
                            <a:ext cx="1198245" cy="1198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Gráfico 3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0150" y="1466850"/>
                            <a:ext cx="1696720" cy="1696720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35" name="Grupo 35"/>
                      <wpg:cNvGrpSpPr/>
                      <wpg:grpSpPr>
                        <a:xfrm>
                          <a:off x="209550" y="0"/>
                          <a:ext cx="7896225" cy="11123295"/>
                          <a:chOff x="-19050" y="0"/>
                          <a:chExt cx="7896225" cy="11123295"/>
                        </a:xfrm>
                      </wpg:grpSpPr>
                      <pic:pic xmlns:pic="http://schemas.openxmlformats.org/drawingml/2006/picture">
                        <pic:nvPicPr>
                          <pic:cNvPr id="11" name="Gráfico 1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9370" y="0"/>
                            <a:ext cx="4027805" cy="10163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Gráfico 1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50" y="6781800"/>
                            <a:ext cx="7315200" cy="434149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25" name="Gráfico 25"/>
                        <pic:cNvPicPr>
                          <a:picLocks noChangeAspect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95300" y="9372600"/>
                          <a:ext cx="986155" cy="11626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" name="Gráfico 23"/>
                        <pic:cNvPicPr>
                          <a:picLocks noChangeAspect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2450" y="7029450"/>
                          <a:ext cx="2876550" cy="6477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oel="http://schemas.microsoft.com/office/2019/extlst">
          <w:pict w14:anchorId="2D0C2B69">
            <v:group id="Grupo 36" style="position:absolute;margin-left:-28.5pt;margin-top:-48pt;width:638.25pt;height:875.85pt;z-index:-251658240;mso-position-horizontal-relative:page;mso-width-relative:margin" coordsize="81057,111232" o:spid="_x0000_s1026" w14:anchorId="6F8FAFF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">
              <v:group id="Grupo 34" style="position:absolute;top:571;width:77838;height:84328" coordsize="77838,84328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Gráfico 6" style="position:absolute;left:3619;top:5334;width:74219;height:7899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">
                  <v:imagedata o:title="" r:id="rId17"/>
                </v:shape>
                <v:shape id="Gráfico 7" style="position:absolute;width:61029;height:66179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">
                  <v:imagedata o:title="" r:id="rId18"/>
                </v:shape>
                <v:shape id="Gráfico 10" style="position:absolute;left:7429;top:57531;width:11982;height:11982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">
                  <v:imagedata o:title="" r:id="rId19"/>
                </v:shape>
                <v:shape id="Gráfico 30" style="position:absolute;left:50101;top:14668;width:16967;height:16967;visibility:visible;mso-wrap-style:square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">
                  <v:imagedata o:title="" r:id="rId20"/>
                </v:shape>
              </v:group>
              <v:group id="Grupo 35" style="position:absolute;left:2095;width:78962;height:111232" coordsize="78962,111232" coordorigin="-190" o:spid="_x0000_s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shape id="Gráfico 11" style="position:absolute;left:38493;width:40278;height:101638;visibility:visible;mso-wrap-style:square" o:spid="_x0000_s103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">
                  <v:imagedata o:title="" r:id="rId21"/>
                </v:shape>
                <v:shape id="Gráfico 12" style="position:absolute;left:-190;top:67818;width:73151;height:43414;visibility:visible;mso-wrap-style:square" o:spid="_x0000_s10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">
                  <v:imagedata o:title="" r:id="rId22"/>
                </v:shape>
              </v:group>
              <v:shape id="Gráfico 25" style="position:absolute;left:4953;top:93726;width:9861;height:11626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">
                <v:imagedata o:title="" r:id="rId23"/>
              </v:shape>
              <v:shape id="Gráfico 23" style="position:absolute;left:5524;top:70294;width:28766;height:6477;visibility:visible;mso-wrap-style:square" o:spid="_x0000_s103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">
                <v:imagedata o:title="" r:id="rId24"/>
              </v:shape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F7000" w14:textId="4DE15C3A" w:rsidR="00243614" w:rsidRDefault="00B0201F" w:rsidP="00C32787">
    <w:pPr>
      <w:tabs>
        <w:tab w:val="left" w:pos="3510"/>
      </w:tabs>
      <w:rPr>
        <w:noProof/>
        <w:lang w:val="es-EC" w:eastAsia="es-EC"/>
      </w:rPr>
    </w:pPr>
    <w:r>
      <w:rPr>
        <w:noProof/>
        <w:lang w:val="en-US"/>
      </w:rPr>
      <w:drawing>
        <wp:anchor distT="0" distB="0" distL="114300" distR="114300" simplePos="0" relativeHeight="251658244" behindDoc="1" locked="0" layoutInCell="1" allowOverlap="1" wp14:anchorId="7CD0C747" wp14:editId="159C750E">
          <wp:simplePos x="0" y="0"/>
          <wp:positionH relativeFrom="page">
            <wp:align>left</wp:align>
          </wp:positionH>
          <wp:positionV relativeFrom="page">
            <wp:posOffset>4989</wp:posOffset>
          </wp:positionV>
          <wp:extent cx="7852673" cy="886872"/>
          <wp:effectExtent l="0" t="0" r="0" b="8890"/>
          <wp:wrapNone/>
          <wp:docPr id="21" name="Gráfico 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Group 48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2673" cy="8868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984A431" w14:textId="5CC35D5B" w:rsidR="00243614" w:rsidRDefault="00243614" w:rsidP="00C32787">
    <w:pPr>
      <w:tabs>
        <w:tab w:val="left" w:pos="3510"/>
      </w:tabs>
    </w:pPr>
    <w:r>
      <w:rPr>
        <w:noProof/>
        <w:lang w:val="en-US"/>
      </w:rPr>
      <w:drawing>
        <wp:anchor distT="0" distB="0" distL="114300" distR="114300" simplePos="0" relativeHeight="251658242" behindDoc="1" locked="0" layoutInCell="1" allowOverlap="1" wp14:anchorId="1150F8B2" wp14:editId="6A61893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748530" cy="4876800"/>
          <wp:effectExtent l="0" t="0" r="0" b="0"/>
          <wp:wrapNone/>
          <wp:docPr id="22" name="Gráfico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Vector (8)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48530" cy="487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5516E23B" w14:textId="77777777" w:rsidR="00EC5260" w:rsidRDefault="00EC526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E5947"/>
    <w:multiLevelType w:val="hybridMultilevel"/>
    <w:tmpl w:val="7DE07E8C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3344EE"/>
    <w:multiLevelType w:val="hybridMultilevel"/>
    <w:tmpl w:val="47981E6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4C667B"/>
    <w:multiLevelType w:val="hybridMultilevel"/>
    <w:tmpl w:val="5ECC15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64E43"/>
    <w:multiLevelType w:val="hybridMultilevel"/>
    <w:tmpl w:val="4A24D6A4"/>
    <w:lvl w:ilvl="0" w:tplc="240A000F">
      <w:start w:val="1"/>
      <w:numFmt w:val="decimal"/>
      <w:lvlText w:val="%1."/>
      <w:lvlJc w:val="left"/>
      <w:pPr>
        <w:ind w:left="2136" w:hanging="360"/>
      </w:pPr>
    </w:lvl>
    <w:lvl w:ilvl="1" w:tplc="240A0019" w:tentative="1">
      <w:start w:val="1"/>
      <w:numFmt w:val="lowerLetter"/>
      <w:lvlText w:val="%2."/>
      <w:lvlJc w:val="left"/>
      <w:pPr>
        <w:ind w:left="2856" w:hanging="360"/>
      </w:pPr>
    </w:lvl>
    <w:lvl w:ilvl="2" w:tplc="240A001B" w:tentative="1">
      <w:start w:val="1"/>
      <w:numFmt w:val="lowerRoman"/>
      <w:lvlText w:val="%3."/>
      <w:lvlJc w:val="right"/>
      <w:pPr>
        <w:ind w:left="3576" w:hanging="180"/>
      </w:pPr>
    </w:lvl>
    <w:lvl w:ilvl="3" w:tplc="240A000F" w:tentative="1">
      <w:start w:val="1"/>
      <w:numFmt w:val="decimal"/>
      <w:lvlText w:val="%4."/>
      <w:lvlJc w:val="left"/>
      <w:pPr>
        <w:ind w:left="4296" w:hanging="360"/>
      </w:pPr>
    </w:lvl>
    <w:lvl w:ilvl="4" w:tplc="240A0019" w:tentative="1">
      <w:start w:val="1"/>
      <w:numFmt w:val="lowerLetter"/>
      <w:lvlText w:val="%5."/>
      <w:lvlJc w:val="left"/>
      <w:pPr>
        <w:ind w:left="5016" w:hanging="360"/>
      </w:pPr>
    </w:lvl>
    <w:lvl w:ilvl="5" w:tplc="240A001B" w:tentative="1">
      <w:start w:val="1"/>
      <w:numFmt w:val="lowerRoman"/>
      <w:lvlText w:val="%6."/>
      <w:lvlJc w:val="right"/>
      <w:pPr>
        <w:ind w:left="5736" w:hanging="180"/>
      </w:pPr>
    </w:lvl>
    <w:lvl w:ilvl="6" w:tplc="240A000F" w:tentative="1">
      <w:start w:val="1"/>
      <w:numFmt w:val="decimal"/>
      <w:lvlText w:val="%7."/>
      <w:lvlJc w:val="left"/>
      <w:pPr>
        <w:ind w:left="6456" w:hanging="360"/>
      </w:pPr>
    </w:lvl>
    <w:lvl w:ilvl="7" w:tplc="240A0019" w:tentative="1">
      <w:start w:val="1"/>
      <w:numFmt w:val="lowerLetter"/>
      <w:lvlText w:val="%8."/>
      <w:lvlJc w:val="left"/>
      <w:pPr>
        <w:ind w:left="7176" w:hanging="360"/>
      </w:pPr>
    </w:lvl>
    <w:lvl w:ilvl="8" w:tplc="24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33F746C7"/>
    <w:multiLevelType w:val="multilevel"/>
    <w:tmpl w:val="90EE68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143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6047316"/>
    <w:multiLevelType w:val="hybridMultilevel"/>
    <w:tmpl w:val="E0DE423A"/>
    <w:lvl w:ilvl="0" w:tplc="240A0001">
      <w:start w:val="1"/>
      <w:numFmt w:val="bullet"/>
      <w:lvlText w:val=""/>
      <w:lvlJc w:val="left"/>
      <w:pPr>
        <w:ind w:left="1475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47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619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1691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1763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1835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1907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979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20517" w:hanging="360"/>
      </w:pPr>
      <w:rPr>
        <w:rFonts w:ascii="Wingdings" w:hAnsi="Wingdings" w:hint="default"/>
      </w:rPr>
    </w:lvl>
  </w:abstractNum>
  <w:abstractNum w:abstractNumId="6" w15:restartNumberingAfterBreak="0">
    <w:nsid w:val="5813071F"/>
    <w:multiLevelType w:val="hybridMultilevel"/>
    <w:tmpl w:val="CDE41900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77931E9F"/>
    <w:multiLevelType w:val="multilevel"/>
    <w:tmpl w:val="D48EE6C6"/>
    <w:lvl w:ilvl="0">
      <w:start w:val="1"/>
      <w:numFmt w:val="bullet"/>
      <w:pStyle w:val="Vieta"/>
      <w:lvlText w:val=""/>
      <w:lvlJc w:val="left"/>
      <w:pPr>
        <w:ind w:left="390" w:hanging="390"/>
      </w:pPr>
      <w:rPr>
        <w:rFonts w:ascii="Symbol" w:hAnsi="Symbol" w:hint="default"/>
        <w:color w:val="auto"/>
        <w:sz w:val="32"/>
        <w:szCs w:val="32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8" w15:restartNumberingAfterBreak="0">
    <w:nsid w:val="7DBF5451"/>
    <w:multiLevelType w:val="hybridMultilevel"/>
    <w:tmpl w:val="01FA46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"/>
  </w:num>
  <w:num w:numId="5">
    <w:abstractNumId w:val="2"/>
  </w:num>
  <w:num w:numId="6">
    <w:abstractNumId w:val="0"/>
  </w:num>
  <w:num w:numId="7">
    <w:abstractNumId w:val="3"/>
  </w:num>
  <w:num w:numId="8">
    <w:abstractNumId w:val="6"/>
  </w:num>
  <w:num w:numId="9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E4A"/>
    <w:rsid w:val="00000162"/>
    <w:rsid w:val="00000729"/>
    <w:rsid w:val="000015F6"/>
    <w:rsid w:val="000036E0"/>
    <w:rsid w:val="00004902"/>
    <w:rsid w:val="00005C3C"/>
    <w:rsid w:val="0000631D"/>
    <w:rsid w:val="000102C6"/>
    <w:rsid w:val="00010984"/>
    <w:rsid w:val="0001170C"/>
    <w:rsid w:val="00011712"/>
    <w:rsid w:val="0001184E"/>
    <w:rsid w:val="000123DC"/>
    <w:rsid w:val="0001268B"/>
    <w:rsid w:val="00014513"/>
    <w:rsid w:val="000149E9"/>
    <w:rsid w:val="000158E4"/>
    <w:rsid w:val="0001792A"/>
    <w:rsid w:val="000201C4"/>
    <w:rsid w:val="00020933"/>
    <w:rsid w:val="00020992"/>
    <w:rsid w:val="00020BE3"/>
    <w:rsid w:val="00020E14"/>
    <w:rsid w:val="00023A3B"/>
    <w:rsid w:val="00023A6C"/>
    <w:rsid w:val="00024339"/>
    <w:rsid w:val="000245E2"/>
    <w:rsid w:val="00024CC9"/>
    <w:rsid w:val="00025254"/>
    <w:rsid w:val="000266A4"/>
    <w:rsid w:val="000278C4"/>
    <w:rsid w:val="000312AD"/>
    <w:rsid w:val="00031642"/>
    <w:rsid w:val="000328EB"/>
    <w:rsid w:val="00032BC1"/>
    <w:rsid w:val="0003586E"/>
    <w:rsid w:val="00036DB4"/>
    <w:rsid w:val="00040858"/>
    <w:rsid w:val="00040983"/>
    <w:rsid w:val="00041464"/>
    <w:rsid w:val="000418B6"/>
    <w:rsid w:val="00042076"/>
    <w:rsid w:val="000433D8"/>
    <w:rsid w:val="0004397F"/>
    <w:rsid w:val="00043E71"/>
    <w:rsid w:val="000441D2"/>
    <w:rsid w:val="0004451C"/>
    <w:rsid w:val="00045D69"/>
    <w:rsid w:val="000464FB"/>
    <w:rsid w:val="000477F7"/>
    <w:rsid w:val="00050847"/>
    <w:rsid w:val="00050882"/>
    <w:rsid w:val="00051174"/>
    <w:rsid w:val="00051535"/>
    <w:rsid w:val="0005159F"/>
    <w:rsid w:val="000521D1"/>
    <w:rsid w:val="000528C5"/>
    <w:rsid w:val="00053432"/>
    <w:rsid w:val="0005347A"/>
    <w:rsid w:val="00053628"/>
    <w:rsid w:val="00054595"/>
    <w:rsid w:val="00055659"/>
    <w:rsid w:val="00055F09"/>
    <w:rsid w:val="0005696B"/>
    <w:rsid w:val="00056F8D"/>
    <w:rsid w:val="0005787D"/>
    <w:rsid w:val="00063543"/>
    <w:rsid w:val="0006696E"/>
    <w:rsid w:val="0007022C"/>
    <w:rsid w:val="00071165"/>
    <w:rsid w:val="00071251"/>
    <w:rsid w:val="00071297"/>
    <w:rsid w:val="00072409"/>
    <w:rsid w:val="00073225"/>
    <w:rsid w:val="00074F25"/>
    <w:rsid w:val="000750E4"/>
    <w:rsid w:val="00075874"/>
    <w:rsid w:val="0007627A"/>
    <w:rsid w:val="000762F2"/>
    <w:rsid w:val="000765E5"/>
    <w:rsid w:val="00076BD2"/>
    <w:rsid w:val="0007741E"/>
    <w:rsid w:val="00080D7A"/>
    <w:rsid w:val="00081B92"/>
    <w:rsid w:val="000830A8"/>
    <w:rsid w:val="00083953"/>
    <w:rsid w:val="0008451F"/>
    <w:rsid w:val="000852DB"/>
    <w:rsid w:val="00086AD9"/>
    <w:rsid w:val="00086E91"/>
    <w:rsid w:val="00090BC3"/>
    <w:rsid w:val="00090D70"/>
    <w:rsid w:val="000915B7"/>
    <w:rsid w:val="00091985"/>
    <w:rsid w:val="00092386"/>
    <w:rsid w:val="00092C29"/>
    <w:rsid w:val="00093728"/>
    <w:rsid w:val="000938D6"/>
    <w:rsid w:val="00093B81"/>
    <w:rsid w:val="000961B2"/>
    <w:rsid w:val="00096683"/>
    <w:rsid w:val="000968B8"/>
    <w:rsid w:val="00097070"/>
    <w:rsid w:val="00097290"/>
    <w:rsid w:val="00097913"/>
    <w:rsid w:val="000A09FD"/>
    <w:rsid w:val="000A0A1F"/>
    <w:rsid w:val="000A0DA6"/>
    <w:rsid w:val="000A15D8"/>
    <w:rsid w:val="000A18B2"/>
    <w:rsid w:val="000A2055"/>
    <w:rsid w:val="000A22C7"/>
    <w:rsid w:val="000A22C8"/>
    <w:rsid w:val="000A3268"/>
    <w:rsid w:val="000A42A8"/>
    <w:rsid w:val="000A4395"/>
    <w:rsid w:val="000A44CA"/>
    <w:rsid w:val="000A4B88"/>
    <w:rsid w:val="000A5844"/>
    <w:rsid w:val="000A70C8"/>
    <w:rsid w:val="000A774F"/>
    <w:rsid w:val="000B06DC"/>
    <w:rsid w:val="000B0AB5"/>
    <w:rsid w:val="000B0D36"/>
    <w:rsid w:val="000B0F8A"/>
    <w:rsid w:val="000B2213"/>
    <w:rsid w:val="000B3E22"/>
    <w:rsid w:val="000B45C2"/>
    <w:rsid w:val="000B4EDC"/>
    <w:rsid w:val="000B5509"/>
    <w:rsid w:val="000B6941"/>
    <w:rsid w:val="000B7432"/>
    <w:rsid w:val="000B7D6E"/>
    <w:rsid w:val="000C004F"/>
    <w:rsid w:val="000C1BFA"/>
    <w:rsid w:val="000C1FDC"/>
    <w:rsid w:val="000C26A4"/>
    <w:rsid w:val="000C3E86"/>
    <w:rsid w:val="000C4187"/>
    <w:rsid w:val="000C4CFB"/>
    <w:rsid w:val="000C4DF8"/>
    <w:rsid w:val="000C6884"/>
    <w:rsid w:val="000C6952"/>
    <w:rsid w:val="000C7120"/>
    <w:rsid w:val="000C786C"/>
    <w:rsid w:val="000C7C8C"/>
    <w:rsid w:val="000D0243"/>
    <w:rsid w:val="000D190E"/>
    <w:rsid w:val="000D1C53"/>
    <w:rsid w:val="000D3E34"/>
    <w:rsid w:val="000D4118"/>
    <w:rsid w:val="000D4DA4"/>
    <w:rsid w:val="000D66E8"/>
    <w:rsid w:val="000D6D1E"/>
    <w:rsid w:val="000D766C"/>
    <w:rsid w:val="000E069A"/>
    <w:rsid w:val="000E09A1"/>
    <w:rsid w:val="000E0C49"/>
    <w:rsid w:val="000E11F4"/>
    <w:rsid w:val="000E1916"/>
    <w:rsid w:val="000E1E6A"/>
    <w:rsid w:val="000E20FC"/>
    <w:rsid w:val="000E2143"/>
    <w:rsid w:val="000E2B4E"/>
    <w:rsid w:val="000E3731"/>
    <w:rsid w:val="000E475D"/>
    <w:rsid w:val="000E7C15"/>
    <w:rsid w:val="000F0FA0"/>
    <w:rsid w:val="000F1015"/>
    <w:rsid w:val="000F21A9"/>
    <w:rsid w:val="000F3449"/>
    <w:rsid w:val="000F3F8A"/>
    <w:rsid w:val="000F4278"/>
    <w:rsid w:val="000F4A9B"/>
    <w:rsid w:val="000F50E2"/>
    <w:rsid w:val="000F5D26"/>
    <w:rsid w:val="000F612F"/>
    <w:rsid w:val="000F6BC2"/>
    <w:rsid w:val="000F7B62"/>
    <w:rsid w:val="00100179"/>
    <w:rsid w:val="00100483"/>
    <w:rsid w:val="001014BF"/>
    <w:rsid w:val="00101813"/>
    <w:rsid w:val="00102377"/>
    <w:rsid w:val="001030C3"/>
    <w:rsid w:val="001048C4"/>
    <w:rsid w:val="00104E20"/>
    <w:rsid w:val="00104E4E"/>
    <w:rsid w:val="00105931"/>
    <w:rsid w:val="00105D8E"/>
    <w:rsid w:val="001062CC"/>
    <w:rsid w:val="001067EB"/>
    <w:rsid w:val="00106FD2"/>
    <w:rsid w:val="001075E3"/>
    <w:rsid w:val="001078A5"/>
    <w:rsid w:val="00107F33"/>
    <w:rsid w:val="00111C9F"/>
    <w:rsid w:val="00111F9D"/>
    <w:rsid w:val="001124A9"/>
    <w:rsid w:val="00112A0C"/>
    <w:rsid w:val="00113C9D"/>
    <w:rsid w:val="0011505F"/>
    <w:rsid w:val="00116D03"/>
    <w:rsid w:val="00121867"/>
    <w:rsid w:val="00121FD9"/>
    <w:rsid w:val="001220B2"/>
    <w:rsid w:val="001222E9"/>
    <w:rsid w:val="001231E4"/>
    <w:rsid w:val="00124F4B"/>
    <w:rsid w:val="00125334"/>
    <w:rsid w:val="00125668"/>
    <w:rsid w:val="0012702D"/>
    <w:rsid w:val="00127AEE"/>
    <w:rsid w:val="0013001E"/>
    <w:rsid w:val="001303E0"/>
    <w:rsid w:val="00130A48"/>
    <w:rsid w:val="00131D3D"/>
    <w:rsid w:val="00133881"/>
    <w:rsid w:val="00133A35"/>
    <w:rsid w:val="00133AE8"/>
    <w:rsid w:val="001347AF"/>
    <w:rsid w:val="001355EC"/>
    <w:rsid w:val="0013562E"/>
    <w:rsid w:val="00135AE2"/>
    <w:rsid w:val="00136537"/>
    <w:rsid w:val="00136B59"/>
    <w:rsid w:val="00136D06"/>
    <w:rsid w:val="00137D58"/>
    <w:rsid w:val="00137F54"/>
    <w:rsid w:val="00140231"/>
    <w:rsid w:val="00140828"/>
    <w:rsid w:val="00140900"/>
    <w:rsid w:val="00141307"/>
    <w:rsid w:val="0014151F"/>
    <w:rsid w:val="001418BE"/>
    <w:rsid w:val="00142D13"/>
    <w:rsid w:val="00143648"/>
    <w:rsid w:val="001443DD"/>
    <w:rsid w:val="00145B07"/>
    <w:rsid w:val="00145B3D"/>
    <w:rsid w:val="00145FF9"/>
    <w:rsid w:val="001510C0"/>
    <w:rsid w:val="00152352"/>
    <w:rsid w:val="00154C3E"/>
    <w:rsid w:val="00154D38"/>
    <w:rsid w:val="001551A0"/>
    <w:rsid w:val="001551B8"/>
    <w:rsid w:val="001566CD"/>
    <w:rsid w:val="00157421"/>
    <w:rsid w:val="00157656"/>
    <w:rsid w:val="00160145"/>
    <w:rsid w:val="00160372"/>
    <w:rsid w:val="0016185A"/>
    <w:rsid w:val="00161B02"/>
    <w:rsid w:val="00161B40"/>
    <w:rsid w:val="00161CA5"/>
    <w:rsid w:val="0016260C"/>
    <w:rsid w:val="00163578"/>
    <w:rsid w:val="00163B7E"/>
    <w:rsid w:val="00164D47"/>
    <w:rsid w:val="0016573F"/>
    <w:rsid w:val="00165965"/>
    <w:rsid w:val="00165BD3"/>
    <w:rsid w:val="0016795C"/>
    <w:rsid w:val="00167CA4"/>
    <w:rsid w:val="001712B6"/>
    <w:rsid w:val="001715DE"/>
    <w:rsid w:val="00174479"/>
    <w:rsid w:val="001752D4"/>
    <w:rsid w:val="00176076"/>
    <w:rsid w:val="001762F9"/>
    <w:rsid w:val="00177F72"/>
    <w:rsid w:val="00180170"/>
    <w:rsid w:val="0018033A"/>
    <w:rsid w:val="001809F2"/>
    <w:rsid w:val="00180F12"/>
    <w:rsid w:val="0018129B"/>
    <w:rsid w:val="001813B8"/>
    <w:rsid w:val="00182756"/>
    <w:rsid w:val="001828A1"/>
    <w:rsid w:val="00183CF3"/>
    <w:rsid w:val="001844C9"/>
    <w:rsid w:val="00186878"/>
    <w:rsid w:val="00186A56"/>
    <w:rsid w:val="00186B33"/>
    <w:rsid w:val="0018747B"/>
    <w:rsid w:val="001875B2"/>
    <w:rsid w:val="001900E8"/>
    <w:rsid w:val="001905A8"/>
    <w:rsid w:val="00194203"/>
    <w:rsid w:val="001954D6"/>
    <w:rsid w:val="0019706B"/>
    <w:rsid w:val="001A0FC9"/>
    <w:rsid w:val="001A11A5"/>
    <w:rsid w:val="001A1CC8"/>
    <w:rsid w:val="001A2100"/>
    <w:rsid w:val="001A29A5"/>
    <w:rsid w:val="001A2A9F"/>
    <w:rsid w:val="001A2B7F"/>
    <w:rsid w:val="001A371F"/>
    <w:rsid w:val="001A43FE"/>
    <w:rsid w:val="001A4935"/>
    <w:rsid w:val="001A6FA0"/>
    <w:rsid w:val="001A7110"/>
    <w:rsid w:val="001B0469"/>
    <w:rsid w:val="001B0F55"/>
    <w:rsid w:val="001B2643"/>
    <w:rsid w:val="001B357E"/>
    <w:rsid w:val="001B3B7D"/>
    <w:rsid w:val="001B5E20"/>
    <w:rsid w:val="001B651C"/>
    <w:rsid w:val="001B6D7C"/>
    <w:rsid w:val="001B6D9C"/>
    <w:rsid w:val="001C014E"/>
    <w:rsid w:val="001C0158"/>
    <w:rsid w:val="001C02DF"/>
    <w:rsid w:val="001C44DD"/>
    <w:rsid w:val="001C4FFD"/>
    <w:rsid w:val="001C55C3"/>
    <w:rsid w:val="001C6344"/>
    <w:rsid w:val="001C6387"/>
    <w:rsid w:val="001C64F9"/>
    <w:rsid w:val="001C69DE"/>
    <w:rsid w:val="001C7502"/>
    <w:rsid w:val="001C75B0"/>
    <w:rsid w:val="001C7F6F"/>
    <w:rsid w:val="001D0B70"/>
    <w:rsid w:val="001D0DA9"/>
    <w:rsid w:val="001D1725"/>
    <w:rsid w:val="001D2A9E"/>
    <w:rsid w:val="001D5508"/>
    <w:rsid w:val="001D6570"/>
    <w:rsid w:val="001D79DB"/>
    <w:rsid w:val="001E0E16"/>
    <w:rsid w:val="001E0EDE"/>
    <w:rsid w:val="001E11E4"/>
    <w:rsid w:val="001E2D60"/>
    <w:rsid w:val="001E30BC"/>
    <w:rsid w:val="001E35AE"/>
    <w:rsid w:val="001E39AA"/>
    <w:rsid w:val="001E3DE6"/>
    <w:rsid w:val="001E3E7F"/>
    <w:rsid w:val="001E4876"/>
    <w:rsid w:val="001E5FE5"/>
    <w:rsid w:val="001E7177"/>
    <w:rsid w:val="001E71E0"/>
    <w:rsid w:val="001E73A5"/>
    <w:rsid w:val="001E7D0C"/>
    <w:rsid w:val="001F1444"/>
    <w:rsid w:val="001F15B3"/>
    <w:rsid w:val="001F165E"/>
    <w:rsid w:val="001F224F"/>
    <w:rsid w:val="001F256D"/>
    <w:rsid w:val="001F281C"/>
    <w:rsid w:val="001F4054"/>
    <w:rsid w:val="001F5317"/>
    <w:rsid w:val="001F5AD8"/>
    <w:rsid w:val="001F5CD9"/>
    <w:rsid w:val="001F73D0"/>
    <w:rsid w:val="001F76D7"/>
    <w:rsid w:val="00201B5B"/>
    <w:rsid w:val="00203844"/>
    <w:rsid w:val="002042F2"/>
    <w:rsid w:val="0020440F"/>
    <w:rsid w:val="00204E76"/>
    <w:rsid w:val="00205BCC"/>
    <w:rsid w:val="00206231"/>
    <w:rsid w:val="00206619"/>
    <w:rsid w:val="00207447"/>
    <w:rsid w:val="002077D7"/>
    <w:rsid w:val="00207C15"/>
    <w:rsid w:val="00210024"/>
    <w:rsid w:val="0021010B"/>
    <w:rsid w:val="0021076D"/>
    <w:rsid w:val="00210EE0"/>
    <w:rsid w:val="002110C6"/>
    <w:rsid w:val="002113A8"/>
    <w:rsid w:val="00211917"/>
    <w:rsid w:val="00212D67"/>
    <w:rsid w:val="00214036"/>
    <w:rsid w:val="00215011"/>
    <w:rsid w:val="0021706D"/>
    <w:rsid w:val="002172EC"/>
    <w:rsid w:val="00221E2F"/>
    <w:rsid w:val="00223477"/>
    <w:rsid w:val="0022360C"/>
    <w:rsid w:val="00225149"/>
    <w:rsid w:val="00225F43"/>
    <w:rsid w:val="00226879"/>
    <w:rsid w:val="00231200"/>
    <w:rsid w:val="00232382"/>
    <w:rsid w:val="002324C7"/>
    <w:rsid w:val="00232E11"/>
    <w:rsid w:val="00233329"/>
    <w:rsid w:val="002336A7"/>
    <w:rsid w:val="0023488C"/>
    <w:rsid w:val="0023492C"/>
    <w:rsid w:val="00235536"/>
    <w:rsid w:val="00235B77"/>
    <w:rsid w:val="002365D6"/>
    <w:rsid w:val="00236F22"/>
    <w:rsid w:val="0023775F"/>
    <w:rsid w:val="00240082"/>
    <w:rsid w:val="00240963"/>
    <w:rsid w:val="00240BFE"/>
    <w:rsid w:val="00241990"/>
    <w:rsid w:val="00243614"/>
    <w:rsid w:val="002438DA"/>
    <w:rsid w:val="00244B76"/>
    <w:rsid w:val="0024649E"/>
    <w:rsid w:val="00246BA0"/>
    <w:rsid w:val="00246C46"/>
    <w:rsid w:val="00246FE2"/>
    <w:rsid w:val="00251CBB"/>
    <w:rsid w:val="002525BE"/>
    <w:rsid w:val="002526F1"/>
    <w:rsid w:val="0025292D"/>
    <w:rsid w:val="00252BB4"/>
    <w:rsid w:val="00253F0E"/>
    <w:rsid w:val="002542A2"/>
    <w:rsid w:val="00254F95"/>
    <w:rsid w:val="00255A24"/>
    <w:rsid w:val="002561EE"/>
    <w:rsid w:val="00257F2C"/>
    <w:rsid w:val="00260861"/>
    <w:rsid w:val="00261A98"/>
    <w:rsid w:val="00261FD6"/>
    <w:rsid w:val="00263060"/>
    <w:rsid w:val="00263876"/>
    <w:rsid w:val="00264519"/>
    <w:rsid w:val="0026474E"/>
    <w:rsid w:val="00264BEA"/>
    <w:rsid w:val="00265540"/>
    <w:rsid w:val="00265615"/>
    <w:rsid w:val="00266307"/>
    <w:rsid w:val="0026719E"/>
    <w:rsid w:val="00270DD6"/>
    <w:rsid w:val="00272270"/>
    <w:rsid w:val="00272E6E"/>
    <w:rsid w:val="00275107"/>
    <w:rsid w:val="00275356"/>
    <w:rsid w:val="00276035"/>
    <w:rsid w:val="002766B8"/>
    <w:rsid w:val="00276EC7"/>
    <w:rsid w:val="00277278"/>
    <w:rsid w:val="002778D1"/>
    <w:rsid w:val="0027796A"/>
    <w:rsid w:val="00277CC2"/>
    <w:rsid w:val="002813C7"/>
    <w:rsid w:val="0028291D"/>
    <w:rsid w:val="00282E57"/>
    <w:rsid w:val="002843F6"/>
    <w:rsid w:val="002845BD"/>
    <w:rsid w:val="0028581C"/>
    <w:rsid w:val="00285A9F"/>
    <w:rsid w:val="0028691B"/>
    <w:rsid w:val="00291A94"/>
    <w:rsid w:val="00292238"/>
    <w:rsid w:val="00293B19"/>
    <w:rsid w:val="00293E06"/>
    <w:rsid w:val="00295373"/>
    <w:rsid w:val="002965E5"/>
    <w:rsid w:val="00297632"/>
    <w:rsid w:val="002A028E"/>
    <w:rsid w:val="002A20D9"/>
    <w:rsid w:val="002A2BD8"/>
    <w:rsid w:val="002A33E0"/>
    <w:rsid w:val="002A4B8D"/>
    <w:rsid w:val="002A648F"/>
    <w:rsid w:val="002A69AB"/>
    <w:rsid w:val="002A6AA8"/>
    <w:rsid w:val="002A6CA6"/>
    <w:rsid w:val="002B01B4"/>
    <w:rsid w:val="002B0811"/>
    <w:rsid w:val="002B15E2"/>
    <w:rsid w:val="002B1F05"/>
    <w:rsid w:val="002B4D69"/>
    <w:rsid w:val="002B64E0"/>
    <w:rsid w:val="002B6C80"/>
    <w:rsid w:val="002C112A"/>
    <w:rsid w:val="002C1377"/>
    <w:rsid w:val="002C15FE"/>
    <w:rsid w:val="002C2D38"/>
    <w:rsid w:val="002C43A1"/>
    <w:rsid w:val="002C50FC"/>
    <w:rsid w:val="002C5C69"/>
    <w:rsid w:val="002C729B"/>
    <w:rsid w:val="002C7334"/>
    <w:rsid w:val="002C76D4"/>
    <w:rsid w:val="002C76E5"/>
    <w:rsid w:val="002C7ABA"/>
    <w:rsid w:val="002C7F36"/>
    <w:rsid w:val="002D04C5"/>
    <w:rsid w:val="002D0966"/>
    <w:rsid w:val="002D0FB8"/>
    <w:rsid w:val="002D1F73"/>
    <w:rsid w:val="002D2B07"/>
    <w:rsid w:val="002D2C81"/>
    <w:rsid w:val="002D3FFF"/>
    <w:rsid w:val="002D4AD2"/>
    <w:rsid w:val="002D4F4C"/>
    <w:rsid w:val="002D5684"/>
    <w:rsid w:val="002D789D"/>
    <w:rsid w:val="002E00B3"/>
    <w:rsid w:val="002E07C2"/>
    <w:rsid w:val="002E12A4"/>
    <w:rsid w:val="002E19AC"/>
    <w:rsid w:val="002E4DA6"/>
    <w:rsid w:val="002E4E8F"/>
    <w:rsid w:val="002E4FCC"/>
    <w:rsid w:val="002E5752"/>
    <w:rsid w:val="002E5FA0"/>
    <w:rsid w:val="002E6B1D"/>
    <w:rsid w:val="002E7326"/>
    <w:rsid w:val="002E74F3"/>
    <w:rsid w:val="002F055E"/>
    <w:rsid w:val="002F3532"/>
    <w:rsid w:val="002F35D2"/>
    <w:rsid w:val="002F394C"/>
    <w:rsid w:val="002F3C7E"/>
    <w:rsid w:val="002F552A"/>
    <w:rsid w:val="002F58F2"/>
    <w:rsid w:val="002F691A"/>
    <w:rsid w:val="002F71C5"/>
    <w:rsid w:val="002F7590"/>
    <w:rsid w:val="002F7713"/>
    <w:rsid w:val="002F780A"/>
    <w:rsid w:val="00300310"/>
    <w:rsid w:val="003004BF"/>
    <w:rsid w:val="0030073C"/>
    <w:rsid w:val="0030092A"/>
    <w:rsid w:val="00300C72"/>
    <w:rsid w:val="0030122A"/>
    <w:rsid w:val="003013D0"/>
    <w:rsid w:val="00302234"/>
    <w:rsid w:val="00302EDC"/>
    <w:rsid w:val="0030314C"/>
    <w:rsid w:val="00303360"/>
    <w:rsid w:val="00303915"/>
    <w:rsid w:val="00303CE9"/>
    <w:rsid w:val="003058F6"/>
    <w:rsid w:val="00305D5D"/>
    <w:rsid w:val="003060FB"/>
    <w:rsid w:val="003063D7"/>
    <w:rsid w:val="00306920"/>
    <w:rsid w:val="00306CDE"/>
    <w:rsid w:val="00307265"/>
    <w:rsid w:val="00310944"/>
    <w:rsid w:val="00310D6A"/>
    <w:rsid w:val="00310F4F"/>
    <w:rsid w:val="00311CE8"/>
    <w:rsid w:val="00315E67"/>
    <w:rsid w:val="00316220"/>
    <w:rsid w:val="00316D82"/>
    <w:rsid w:val="00317183"/>
    <w:rsid w:val="00317297"/>
    <w:rsid w:val="00317BEE"/>
    <w:rsid w:val="0032067B"/>
    <w:rsid w:val="00320BAC"/>
    <w:rsid w:val="00321305"/>
    <w:rsid w:val="003233C9"/>
    <w:rsid w:val="00323BE7"/>
    <w:rsid w:val="00323D09"/>
    <w:rsid w:val="003240C4"/>
    <w:rsid w:val="00324F37"/>
    <w:rsid w:val="00327D78"/>
    <w:rsid w:val="003302AC"/>
    <w:rsid w:val="003312CA"/>
    <w:rsid w:val="00332BD7"/>
    <w:rsid w:val="00333515"/>
    <w:rsid w:val="00333B4E"/>
    <w:rsid w:val="00333D95"/>
    <w:rsid w:val="003346CF"/>
    <w:rsid w:val="00334816"/>
    <w:rsid w:val="00334AD1"/>
    <w:rsid w:val="00334F31"/>
    <w:rsid w:val="003354FE"/>
    <w:rsid w:val="0033573D"/>
    <w:rsid w:val="00336DFB"/>
    <w:rsid w:val="0033705F"/>
    <w:rsid w:val="0033744A"/>
    <w:rsid w:val="0033758D"/>
    <w:rsid w:val="00341079"/>
    <w:rsid w:val="003417C9"/>
    <w:rsid w:val="00341C67"/>
    <w:rsid w:val="00342777"/>
    <w:rsid w:val="003435D4"/>
    <w:rsid w:val="00343F69"/>
    <w:rsid w:val="00344635"/>
    <w:rsid w:val="0034516E"/>
    <w:rsid w:val="003451C8"/>
    <w:rsid w:val="00345A65"/>
    <w:rsid w:val="00345BFE"/>
    <w:rsid w:val="00345C69"/>
    <w:rsid w:val="00346D7D"/>
    <w:rsid w:val="003473E1"/>
    <w:rsid w:val="00350712"/>
    <w:rsid w:val="00350B5F"/>
    <w:rsid w:val="0035201E"/>
    <w:rsid w:val="003521F5"/>
    <w:rsid w:val="0035370A"/>
    <w:rsid w:val="0035478C"/>
    <w:rsid w:val="00354828"/>
    <w:rsid w:val="00354A78"/>
    <w:rsid w:val="00356731"/>
    <w:rsid w:val="0035673B"/>
    <w:rsid w:val="0035682B"/>
    <w:rsid w:val="00357574"/>
    <w:rsid w:val="00360E22"/>
    <w:rsid w:val="003615B3"/>
    <w:rsid w:val="00361FDB"/>
    <w:rsid w:val="00362D93"/>
    <w:rsid w:val="0036330D"/>
    <w:rsid w:val="00370688"/>
    <w:rsid w:val="003712F1"/>
    <w:rsid w:val="00373CB9"/>
    <w:rsid w:val="003741CF"/>
    <w:rsid w:val="00374AE0"/>
    <w:rsid w:val="00374F67"/>
    <w:rsid w:val="00380A54"/>
    <w:rsid w:val="00381589"/>
    <w:rsid w:val="0038241D"/>
    <w:rsid w:val="00383278"/>
    <w:rsid w:val="00383B59"/>
    <w:rsid w:val="00383B66"/>
    <w:rsid w:val="00383E44"/>
    <w:rsid w:val="00384541"/>
    <w:rsid w:val="003850F8"/>
    <w:rsid w:val="00385DE0"/>
    <w:rsid w:val="00385E6F"/>
    <w:rsid w:val="00385F4F"/>
    <w:rsid w:val="00387B0E"/>
    <w:rsid w:val="003925B9"/>
    <w:rsid w:val="00392BBE"/>
    <w:rsid w:val="003946B6"/>
    <w:rsid w:val="00394F83"/>
    <w:rsid w:val="003953AD"/>
    <w:rsid w:val="003A0B5D"/>
    <w:rsid w:val="003A1A9D"/>
    <w:rsid w:val="003A1F42"/>
    <w:rsid w:val="003A2691"/>
    <w:rsid w:val="003A279D"/>
    <w:rsid w:val="003A3AFC"/>
    <w:rsid w:val="003A5892"/>
    <w:rsid w:val="003A58A7"/>
    <w:rsid w:val="003A7A0C"/>
    <w:rsid w:val="003A7E51"/>
    <w:rsid w:val="003B0002"/>
    <w:rsid w:val="003B08A1"/>
    <w:rsid w:val="003B0C88"/>
    <w:rsid w:val="003B10AE"/>
    <w:rsid w:val="003B129A"/>
    <w:rsid w:val="003B3AC5"/>
    <w:rsid w:val="003B3C2C"/>
    <w:rsid w:val="003B3DB8"/>
    <w:rsid w:val="003C10FF"/>
    <w:rsid w:val="003C26AA"/>
    <w:rsid w:val="003C29AE"/>
    <w:rsid w:val="003C376A"/>
    <w:rsid w:val="003C4434"/>
    <w:rsid w:val="003C4E5C"/>
    <w:rsid w:val="003C54C1"/>
    <w:rsid w:val="003C7E95"/>
    <w:rsid w:val="003D2215"/>
    <w:rsid w:val="003D22EE"/>
    <w:rsid w:val="003D3854"/>
    <w:rsid w:val="003D3DE3"/>
    <w:rsid w:val="003D4153"/>
    <w:rsid w:val="003D434E"/>
    <w:rsid w:val="003D442F"/>
    <w:rsid w:val="003D4AA3"/>
    <w:rsid w:val="003D4E2D"/>
    <w:rsid w:val="003D565D"/>
    <w:rsid w:val="003D7DFF"/>
    <w:rsid w:val="003E02D4"/>
    <w:rsid w:val="003E09EA"/>
    <w:rsid w:val="003E13BD"/>
    <w:rsid w:val="003E1707"/>
    <w:rsid w:val="003E1F3C"/>
    <w:rsid w:val="003E2318"/>
    <w:rsid w:val="003E3B4B"/>
    <w:rsid w:val="003E4F60"/>
    <w:rsid w:val="003E54E2"/>
    <w:rsid w:val="003E6E51"/>
    <w:rsid w:val="003E7BBF"/>
    <w:rsid w:val="003E7E91"/>
    <w:rsid w:val="003F0484"/>
    <w:rsid w:val="003F461F"/>
    <w:rsid w:val="003F4CE3"/>
    <w:rsid w:val="003F5BC2"/>
    <w:rsid w:val="003F64C3"/>
    <w:rsid w:val="003F667B"/>
    <w:rsid w:val="003F6C36"/>
    <w:rsid w:val="003F718E"/>
    <w:rsid w:val="003F77B2"/>
    <w:rsid w:val="00400507"/>
    <w:rsid w:val="00400588"/>
    <w:rsid w:val="004005F3"/>
    <w:rsid w:val="00400798"/>
    <w:rsid w:val="00401C55"/>
    <w:rsid w:val="0040410E"/>
    <w:rsid w:val="00405CA3"/>
    <w:rsid w:val="00405DCF"/>
    <w:rsid w:val="00406AB8"/>
    <w:rsid w:val="00406C56"/>
    <w:rsid w:val="00410628"/>
    <w:rsid w:val="004106AE"/>
    <w:rsid w:val="00410F33"/>
    <w:rsid w:val="0041137E"/>
    <w:rsid w:val="004121DD"/>
    <w:rsid w:val="00412E2E"/>
    <w:rsid w:val="00413B2E"/>
    <w:rsid w:val="00413B48"/>
    <w:rsid w:val="004147A1"/>
    <w:rsid w:val="004149C6"/>
    <w:rsid w:val="00414A8C"/>
    <w:rsid w:val="00414FDE"/>
    <w:rsid w:val="00416542"/>
    <w:rsid w:val="0041798D"/>
    <w:rsid w:val="00417B58"/>
    <w:rsid w:val="00421069"/>
    <w:rsid w:val="00421162"/>
    <w:rsid w:val="00426876"/>
    <w:rsid w:val="00426D6B"/>
    <w:rsid w:val="00426EE6"/>
    <w:rsid w:val="004273E6"/>
    <w:rsid w:val="00427BCA"/>
    <w:rsid w:val="00427BFF"/>
    <w:rsid w:val="00427FAF"/>
    <w:rsid w:val="00432E7B"/>
    <w:rsid w:val="00432EA7"/>
    <w:rsid w:val="004332E4"/>
    <w:rsid w:val="00434902"/>
    <w:rsid w:val="00434A00"/>
    <w:rsid w:val="00434E18"/>
    <w:rsid w:val="00435937"/>
    <w:rsid w:val="00435F93"/>
    <w:rsid w:val="00436067"/>
    <w:rsid w:val="00436F85"/>
    <w:rsid w:val="004376D3"/>
    <w:rsid w:val="0044055A"/>
    <w:rsid w:val="00441E08"/>
    <w:rsid w:val="00443C9A"/>
    <w:rsid w:val="004451B2"/>
    <w:rsid w:val="0044579D"/>
    <w:rsid w:val="004461A8"/>
    <w:rsid w:val="00446AEB"/>
    <w:rsid w:val="004475AA"/>
    <w:rsid w:val="00447A31"/>
    <w:rsid w:val="0045104E"/>
    <w:rsid w:val="00451058"/>
    <w:rsid w:val="004516E6"/>
    <w:rsid w:val="00454276"/>
    <w:rsid w:val="00454AAF"/>
    <w:rsid w:val="00454F7E"/>
    <w:rsid w:val="004551E0"/>
    <w:rsid w:val="0045613A"/>
    <w:rsid w:val="00456734"/>
    <w:rsid w:val="00457057"/>
    <w:rsid w:val="00457948"/>
    <w:rsid w:val="00461604"/>
    <w:rsid w:val="0046281E"/>
    <w:rsid w:val="0046320C"/>
    <w:rsid w:val="004649F3"/>
    <w:rsid w:val="004651FC"/>
    <w:rsid w:val="00465A92"/>
    <w:rsid w:val="00466773"/>
    <w:rsid w:val="00466981"/>
    <w:rsid w:val="00466C35"/>
    <w:rsid w:val="0047004D"/>
    <w:rsid w:val="00470B58"/>
    <w:rsid w:val="004711BA"/>
    <w:rsid w:val="00472971"/>
    <w:rsid w:val="004730D3"/>
    <w:rsid w:val="00474A08"/>
    <w:rsid w:val="00474DA9"/>
    <w:rsid w:val="00474FA6"/>
    <w:rsid w:val="00475638"/>
    <w:rsid w:val="00476475"/>
    <w:rsid w:val="00476FF4"/>
    <w:rsid w:val="004774EE"/>
    <w:rsid w:val="0048064D"/>
    <w:rsid w:val="00480794"/>
    <w:rsid w:val="00480CD3"/>
    <w:rsid w:val="004818F8"/>
    <w:rsid w:val="00481927"/>
    <w:rsid w:val="0048401D"/>
    <w:rsid w:val="0048413B"/>
    <w:rsid w:val="004845AA"/>
    <w:rsid w:val="004847C1"/>
    <w:rsid w:val="004847DA"/>
    <w:rsid w:val="00486F97"/>
    <w:rsid w:val="004904AF"/>
    <w:rsid w:val="00491B04"/>
    <w:rsid w:val="00491CDF"/>
    <w:rsid w:val="00491D98"/>
    <w:rsid w:val="00492874"/>
    <w:rsid w:val="004946E4"/>
    <w:rsid w:val="00494CE4"/>
    <w:rsid w:val="004951C0"/>
    <w:rsid w:val="00497A66"/>
    <w:rsid w:val="004A0877"/>
    <w:rsid w:val="004A1E5E"/>
    <w:rsid w:val="004A3C3B"/>
    <w:rsid w:val="004A3E8E"/>
    <w:rsid w:val="004A4DFD"/>
    <w:rsid w:val="004A5077"/>
    <w:rsid w:val="004A53FB"/>
    <w:rsid w:val="004A5550"/>
    <w:rsid w:val="004A57E5"/>
    <w:rsid w:val="004A5B67"/>
    <w:rsid w:val="004A5E1D"/>
    <w:rsid w:val="004A657C"/>
    <w:rsid w:val="004A677E"/>
    <w:rsid w:val="004A6EDB"/>
    <w:rsid w:val="004A73B2"/>
    <w:rsid w:val="004B191D"/>
    <w:rsid w:val="004B216C"/>
    <w:rsid w:val="004B22D5"/>
    <w:rsid w:val="004B259D"/>
    <w:rsid w:val="004B2A8D"/>
    <w:rsid w:val="004B2BBE"/>
    <w:rsid w:val="004B3085"/>
    <w:rsid w:val="004B3213"/>
    <w:rsid w:val="004B3569"/>
    <w:rsid w:val="004B3ABE"/>
    <w:rsid w:val="004B472C"/>
    <w:rsid w:val="004B4E79"/>
    <w:rsid w:val="004B53C4"/>
    <w:rsid w:val="004B6D4D"/>
    <w:rsid w:val="004B7749"/>
    <w:rsid w:val="004B7BF8"/>
    <w:rsid w:val="004B7F49"/>
    <w:rsid w:val="004C0000"/>
    <w:rsid w:val="004C0200"/>
    <w:rsid w:val="004C1451"/>
    <w:rsid w:val="004C31EC"/>
    <w:rsid w:val="004C3557"/>
    <w:rsid w:val="004C3D89"/>
    <w:rsid w:val="004C4AA6"/>
    <w:rsid w:val="004C4D71"/>
    <w:rsid w:val="004C5036"/>
    <w:rsid w:val="004C5A0E"/>
    <w:rsid w:val="004C5C78"/>
    <w:rsid w:val="004C5FAD"/>
    <w:rsid w:val="004C655C"/>
    <w:rsid w:val="004C7EEC"/>
    <w:rsid w:val="004D38CE"/>
    <w:rsid w:val="004D3F77"/>
    <w:rsid w:val="004D53E4"/>
    <w:rsid w:val="004D7405"/>
    <w:rsid w:val="004D75AE"/>
    <w:rsid w:val="004D7AA3"/>
    <w:rsid w:val="004E0A59"/>
    <w:rsid w:val="004E0C28"/>
    <w:rsid w:val="004E1270"/>
    <w:rsid w:val="004E3763"/>
    <w:rsid w:val="004E392F"/>
    <w:rsid w:val="004E504F"/>
    <w:rsid w:val="004E6D8E"/>
    <w:rsid w:val="004E7500"/>
    <w:rsid w:val="004E78A3"/>
    <w:rsid w:val="004E7A2D"/>
    <w:rsid w:val="004F0019"/>
    <w:rsid w:val="004F06C8"/>
    <w:rsid w:val="004F0795"/>
    <w:rsid w:val="004F22E1"/>
    <w:rsid w:val="004F25F9"/>
    <w:rsid w:val="004F3084"/>
    <w:rsid w:val="004F3643"/>
    <w:rsid w:val="004F46FD"/>
    <w:rsid w:val="004F4F06"/>
    <w:rsid w:val="004F5617"/>
    <w:rsid w:val="004F5EFB"/>
    <w:rsid w:val="004F65D1"/>
    <w:rsid w:val="004F6A8B"/>
    <w:rsid w:val="004F70B6"/>
    <w:rsid w:val="0050105F"/>
    <w:rsid w:val="00501946"/>
    <w:rsid w:val="005019F1"/>
    <w:rsid w:val="00502CBE"/>
    <w:rsid w:val="00502F2D"/>
    <w:rsid w:val="00503959"/>
    <w:rsid w:val="00503F91"/>
    <w:rsid w:val="005052CD"/>
    <w:rsid w:val="00505580"/>
    <w:rsid w:val="00507025"/>
    <w:rsid w:val="005070CA"/>
    <w:rsid w:val="00510D7E"/>
    <w:rsid w:val="00510DCC"/>
    <w:rsid w:val="005117B0"/>
    <w:rsid w:val="00514259"/>
    <w:rsid w:val="005146B0"/>
    <w:rsid w:val="00514DE1"/>
    <w:rsid w:val="0051748B"/>
    <w:rsid w:val="005178A7"/>
    <w:rsid w:val="00517B77"/>
    <w:rsid w:val="00517D43"/>
    <w:rsid w:val="00520840"/>
    <w:rsid w:val="005216E5"/>
    <w:rsid w:val="005230B6"/>
    <w:rsid w:val="00524438"/>
    <w:rsid w:val="00524E30"/>
    <w:rsid w:val="0052502C"/>
    <w:rsid w:val="00525D05"/>
    <w:rsid w:val="0052621D"/>
    <w:rsid w:val="005278F7"/>
    <w:rsid w:val="00527A1F"/>
    <w:rsid w:val="00530595"/>
    <w:rsid w:val="005307DF"/>
    <w:rsid w:val="00530FDD"/>
    <w:rsid w:val="00531516"/>
    <w:rsid w:val="0053152E"/>
    <w:rsid w:val="00531ECE"/>
    <w:rsid w:val="005329BA"/>
    <w:rsid w:val="00533908"/>
    <w:rsid w:val="00534487"/>
    <w:rsid w:val="00534568"/>
    <w:rsid w:val="00535ACB"/>
    <w:rsid w:val="00535C7A"/>
    <w:rsid w:val="0053681C"/>
    <w:rsid w:val="00540C8D"/>
    <w:rsid w:val="005419F1"/>
    <w:rsid w:val="00541AFF"/>
    <w:rsid w:val="00542BD5"/>
    <w:rsid w:val="00543273"/>
    <w:rsid w:val="00544200"/>
    <w:rsid w:val="005467E9"/>
    <w:rsid w:val="005476A8"/>
    <w:rsid w:val="005503F7"/>
    <w:rsid w:val="005509C3"/>
    <w:rsid w:val="005520B3"/>
    <w:rsid w:val="005524FC"/>
    <w:rsid w:val="00552F55"/>
    <w:rsid w:val="005557C2"/>
    <w:rsid w:val="00555C03"/>
    <w:rsid w:val="00556357"/>
    <w:rsid w:val="005565DD"/>
    <w:rsid w:val="005572B1"/>
    <w:rsid w:val="00560E45"/>
    <w:rsid w:val="00561E33"/>
    <w:rsid w:val="005627E2"/>
    <w:rsid w:val="00563C19"/>
    <w:rsid w:val="00563F74"/>
    <w:rsid w:val="00565A43"/>
    <w:rsid w:val="00566098"/>
    <w:rsid w:val="005667F5"/>
    <w:rsid w:val="005669A7"/>
    <w:rsid w:val="0057039D"/>
    <w:rsid w:val="00571D06"/>
    <w:rsid w:val="00572743"/>
    <w:rsid w:val="00574007"/>
    <w:rsid w:val="00575316"/>
    <w:rsid w:val="00576C03"/>
    <w:rsid w:val="00577815"/>
    <w:rsid w:val="00577F1A"/>
    <w:rsid w:val="00581089"/>
    <w:rsid w:val="00581C61"/>
    <w:rsid w:val="00581EDE"/>
    <w:rsid w:val="00582217"/>
    <w:rsid w:val="00582AE4"/>
    <w:rsid w:val="00584823"/>
    <w:rsid w:val="00584883"/>
    <w:rsid w:val="0058522A"/>
    <w:rsid w:val="00585D86"/>
    <w:rsid w:val="005903A6"/>
    <w:rsid w:val="0059047A"/>
    <w:rsid w:val="005906F9"/>
    <w:rsid w:val="00590E33"/>
    <w:rsid w:val="00591CB5"/>
    <w:rsid w:val="00592329"/>
    <w:rsid w:val="00592D05"/>
    <w:rsid w:val="00593713"/>
    <w:rsid w:val="0059430D"/>
    <w:rsid w:val="00594600"/>
    <w:rsid w:val="00595A81"/>
    <w:rsid w:val="00596078"/>
    <w:rsid w:val="00597626"/>
    <w:rsid w:val="005A0E74"/>
    <w:rsid w:val="005A2F7D"/>
    <w:rsid w:val="005A3365"/>
    <w:rsid w:val="005A3C6A"/>
    <w:rsid w:val="005A5712"/>
    <w:rsid w:val="005A5FB9"/>
    <w:rsid w:val="005A71E1"/>
    <w:rsid w:val="005A7EF4"/>
    <w:rsid w:val="005B1819"/>
    <w:rsid w:val="005B190F"/>
    <w:rsid w:val="005B2932"/>
    <w:rsid w:val="005B3658"/>
    <w:rsid w:val="005B3922"/>
    <w:rsid w:val="005B4CF8"/>
    <w:rsid w:val="005B5538"/>
    <w:rsid w:val="005B59BB"/>
    <w:rsid w:val="005B72BB"/>
    <w:rsid w:val="005B7DDD"/>
    <w:rsid w:val="005C15BA"/>
    <w:rsid w:val="005C214C"/>
    <w:rsid w:val="005C23BE"/>
    <w:rsid w:val="005C531F"/>
    <w:rsid w:val="005C54C7"/>
    <w:rsid w:val="005C6160"/>
    <w:rsid w:val="005C65C3"/>
    <w:rsid w:val="005C6833"/>
    <w:rsid w:val="005C7A24"/>
    <w:rsid w:val="005D043C"/>
    <w:rsid w:val="005D222E"/>
    <w:rsid w:val="005D22DF"/>
    <w:rsid w:val="005D2AAA"/>
    <w:rsid w:val="005D44A5"/>
    <w:rsid w:val="005D5800"/>
    <w:rsid w:val="005D5A7E"/>
    <w:rsid w:val="005D7DB0"/>
    <w:rsid w:val="005E08E0"/>
    <w:rsid w:val="005E710F"/>
    <w:rsid w:val="005F0009"/>
    <w:rsid w:val="005F03CF"/>
    <w:rsid w:val="005F1341"/>
    <w:rsid w:val="005F2F8F"/>
    <w:rsid w:val="005F310E"/>
    <w:rsid w:val="005F470C"/>
    <w:rsid w:val="005F5323"/>
    <w:rsid w:val="005F61F6"/>
    <w:rsid w:val="005F6B7F"/>
    <w:rsid w:val="005F6FBE"/>
    <w:rsid w:val="005F7C0B"/>
    <w:rsid w:val="00602049"/>
    <w:rsid w:val="00603A5E"/>
    <w:rsid w:val="00603E87"/>
    <w:rsid w:val="00603EC6"/>
    <w:rsid w:val="006052A8"/>
    <w:rsid w:val="006062F5"/>
    <w:rsid w:val="00606793"/>
    <w:rsid w:val="00607103"/>
    <w:rsid w:val="00607663"/>
    <w:rsid w:val="00610473"/>
    <w:rsid w:val="00611FC1"/>
    <w:rsid w:val="00612960"/>
    <w:rsid w:val="006129FA"/>
    <w:rsid w:val="00613AFD"/>
    <w:rsid w:val="00614D32"/>
    <w:rsid w:val="006151D4"/>
    <w:rsid w:val="006153FC"/>
    <w:rsid w:val="00615942"/>
    <w:rsid w:val="00616091"/>
    <w:rsid w:val="006207F6"/>
    <w:rsid w:val="00620E20"/>
    <w:rsid w:val="0062167C"/>
    <w:rsid w:val="00621D53"/>
    <w:rsid w:val="00622241"/>
    <w:rsid w:val="00622D27"/>
    <w:rsid w:val="006232F5"/>
    <w:rsid w:val="00623889"/>
    <w:rsid w:val="00624EAE"/>
    <w:rsid w:val="00625001"/>
    <w:rsid w:val="00625943"/>
    <w:rsid w:val="00625B5A"/>
    <w:rsid w:val="00625E00"/>
    <w:rsid w:val="006265D4"/>
    <w:rsid w:val="00626A57"/>
    <w:rsid w:val="00627831"/>
    <w:rsid w:val="006301BC"/>
    <w:rsid w:val="006311D9"/>
    <w:rsid w:val="006318FB"/>
    <w:rsid w:val="00631DB1"/>
    <w:rsid w:val="006338C1"/>
    <w:rsid w:val="006339E6"/>
    <w:rsid w:val="006341B0"/>
    <w:rsid w:val="00636823"/>
    <w:rsid w:val="00636CE8"/>
    <w:rsid w:val="00640CAB"/>
    <w:rsid w:val="00642788"/>
    <w:rsid w:val="006432A1"/>
    <w:rsid w:val="006450E7"/>
    <w:rsid w:val="00645194"/>
    <w:rsid w:val="006458B5"/>
    <w:rsid w:val="00645ECB"/>
    <w:rsid w:val="00646BCC"/>
    <w:rsid w:val="006471C4"/>
    <w:rsid w:val="00650889"/>
    <w:rsid w:val="00652E50"/>
    <w:rsid w:val="00653017"/>
    <w:rsid w:val="00653B16"/>
    <w:rsid w:val="00653EBE"/>
    <w:rsid w:val="00653F1F"/>
    <w:rsid w:val="006553EB"/>
    <w:rsid w:val="00655602"/>
    <w:rsid w:val="00655DE1"/>
    <w:rsid w:val="00655E2F"/>
    <w:rsid w:val="006562B1"/>
    <w:rsid w:val="006570F9"/>
    <w:rsid w:val="00657302"/>
    <w:rsid w:val="0066082D"/>
    <w:rsid w:val="00662138"/>
    <w:rsid w:val="0066216A"/>
    <w:rsid w:val="0066539E"/>
    <w:rsid w:val="0066588E"/>
    <w:rsid w:val="00666088"/>
    <w:rsid w:val="006661D9"/>
    <w:rsid w:val="0066649B"/>
    <w:rsid w:val="006709C9"/>
    <w:rsid w:val="0067128B"/>
    <w:rsid w:val="00671E15"/>
    <w:rsid w:val="0067315D"/>
    <w:rsid w:val="006736D7"/>
    <w:rsid w:val="00674F12"/>
    <w:rsid w:val="00675618"/>
    <w:rsid w:val="00676B88"/>
    <w:rsid w:val="006772FA"/>
    <w:rsid w:val="00677B5B"/>
    <w:rsid w:val="00680005"/>
    <w:rsid w:val="00680398"/>
    <w:rsid w:val="00681DA3"/>
    <w:rsid w:val="00681E21"/>
    <w:rsid w:val="00682AFC"/>
    <w:rsid w:val="00682C0A"/>
    <w:rsid w:val="00682CEA"/>
    <w:rsid w:val="00682E66"/>
    <w:rsid w:val="006831EB"/>
    <w:rsid w:val="006844D7"/>
    <w:rsid w:val="00684D75"/>
    <w:rsid w:val="00685CC2"/>
    <w:rsid w:val="006871B6"/>
    <w:rsid w:val="00687284"/>
    <w:rsid w:val="006906E1"/>
    <w:rsid w:val="00691CE9"/>
    <w:rsid w:val="0069230A"/>
    <w:rsid w:val="006923FD"/>
    <w:rsid w:val="0069286B"/>
    <w:rsid w:val="00692C66"/>
    <w:rsid w:val="006931F2"/>
    <w:rsid w:val="0069471F"/>
    <w:rsid w:val="006951EB"/>
    <w:rsid w:val="00696268"/>
    <w:rsid w:val="00696BBA"/>
    <w:rsid w:val="006971AF"/>
    <w:rsid w:val="006A059E"/>
    <w:rsid w:val="006A0768"/>
    <w:rsid w:val="006A0EF2"/>
    <w:rsid w:val="006A1A8D"/>
    <w:rsid w:val="006A51BA"/>
    <w:rsid w:val="006A5472"/>
    <w:rsid w:val="006A6DE7"/>
    <w:rsid w:val="006B091D"/>
    <w:rsid w:val="006B13CE"/>
    <w:rsid w:val="006B2F27"/>
    <w:rsid w:val="006B3F5F"/>
    <w:rsid w:val="006B4718"/>
    <w:rsid w:val="006B4CB4"/>
    <w:rsid w:val="006B5783"/>
    <w:rsid w:val="006B679C"/>
    <w:rsid w:val="006B76F1"/>
    <w:rsid w:val="006C0BD8"/>
    <w:rsid w:val="006C1A50"/>
    <w:rsid w:val="006C1F8C"/>
    <w:rsid w:val="006C31D7"/>
    <w:rsid w:val="006C3C95"/>
    <w:rsid w:val="006C448A"/>
    <w:rsid w:val="006C44FC"/>
    <w:rsid w:val="006C510F"/>
    <w:rsid w:val="006C53FB"/>
    <w:rsid w:val="006C6956"/>
    <w:rsid w:val="006C6E61"/>
    <w:rsid w:val="006C7D13"/>
    <w:rsid w:val="006D0B5F"/>
    <w:rsid w:val="006D14DB"/>
    <w:rsid w:val="006D17A7"/>
    <w:rsid w:val="006D2D51"/>
    <w:rsid w:val="006D4911"/>
    <w:rsid w:val="006D6205"/>
    <w:rsid w:val="006D673D"/>
    <w:rsid w:val="006D702F"/>
    <w:rsid w:val="006D71B6"/>
    <w:rsid w:val="006D735E"/>
    <w:rsid w:val="006D7735"/>
    <w:rsid w:val="006D7DFF"/>
    <w:rsid w:val="006E0799"/>
    <w:rsid w:val="006E0DEF"/>
    <w:rsid w:val="006E2168"/>
    <w:rsid w:val="006E225E"/>
    <w:rsid w:val="006E2931"/>
    <w:rsid w:val="006E2CE0"/>
    <w:rsid w:val="006E45BF"/>
    <w:rsid w:val="006E770D"/>
    <w:rsid w:val="006F1432"/>
    <w:rsid w:val="006F2A53"/>
    <w:rsid w:val="006F2FE7"/>
    <w:rsid w:val="006F42F9"/>
    <w:rsid w:val="006F4B52"/>
    <w:rsid w:val="006F6EE9"/>
    <w:rsid w:val="006F7EB7"/>
    <w:rsid w:val="007004AC"/>
    <w:rsid w:val="00701EB4"/>
    <w:rsid w:val="00703805"/>
    <w:rsid w:val="00703F38"/>
    <w:rsid w:val="00705D8E"/>
    <w:rsid w:val="00706EA8"/>
    <w:rsid w:val="00710043"/>
    <w:rsid w:val="007106F2"/>
    <w:rsid w:val="0071195E"/>
    <w:rsid w:val="00712432"/>
    <w:rsid w:val="00713C81"/>
    <w:rsid w:val="007203BC"/>
    <w:rsid w:val="0072123E"/>
    <w:rsid w:val="0072167A"/>
    <w:rsid w:val="00721732"/>
    <w:rsid w:val="007218CE"/>
    <w:rsid w:val="00722606"/>
    <w:rsid w:val="00722A70"/>
    <w:rsid w:val="00722B4F"/>
    <w:rsid w:val="0072336E"/>
    <w:rsid w:val="00723A1A"/>
    <w:rsid w:val="00724CD7"/>
    <w:rsid w:val="00726327"/>
    <w:rsid w:val="00727ED1"/>
    <w:rsid w:val="007309E2"/>
    <w:rsid w:val="00730B26"/>
    <w:rsid w:val="00730BC4"/>
    <w:rsid w:val="00730E05"/>
    <w:rsid w:val="0073115D"/>
    <w:rsid w:val="00731E8B"/>
    <w:rsid w:val="00731F3A"/>
    <w:rsid w:val="007339BB"/>
    <w:rsid w:val="00734796"/>
    <w:rsid w:val="00734CD0"/>
    <w:rsid w:val="00735099"/>
    <w:rsid w:val="007352D7"/>
    <w:rsid w:val="007367E0"/>
    <w:rsid w:val="007368DB"/>
    <w:rsid w:val="007375D8"/>
    <w:rsid w:val="007402A8"/>
    <w:rsid w:val="007402E4"/>
    <w:rsid w:val="00740AF4"/>
    <w:rsid w:val="0074183D"/>
    <w:rsid w:val="00742F37"/>
    <w:rsid w:val="0074326C"/>
    <w:rsid w:val="007440CA"/>
    <w:rsid w:val="007449DF"/>
    <w:rsid w:val="00744E7B"/>
    <w:rsid w:val="00745A98"/>
    <w:rsid w:val="0074621C"/>
    <w:rsid w:val="00746256"/>
    <w:rsid w:val="007503E1"/>
    <w:rsid w:val="00750553"/>
    <w:rsid w:val="007514D1"/>
    <w:rsid w:val="007517DA"/>
    <w:rsid w:val="007518C1"/>
    <w:rsid w:val="0075206B"/>
    <w:rsid w:val="00752A55"/>
    <w:rsid w:val="007533E8"/>
    <w:rsid w:val="007538FB"/>
    <w:rsid w:val="00755103"/>
    <w:rsid w:val="00757383"/>
    <w:rsid w:val="00757A8B"/>
    <w:rsid w:val="00761D26"/>
    <w:rsid w:val="007623D7"/>
    <w:rsid w:val="007652F4"/>
    <w:rsid w:val="0076553F"/>
    <w:rsid w:val="0076659A"/>
    <w:rsid w:val="0076772D"/>
    <w:rsid w:val="00767CC8"/>
    <w:rsid w:val="00770E0E"/>
    <w:rsid w:val="00771EA3"/>
    <w:rsid w:val="00771F3A"/>
    <w:rsid w:val="00772D1D"/>
    <w:rsid w:val="00773303"/>
    <w:rsid w:val="00775AE5"/>
    <w:rsid w:val="007769E0"/>
    <w:rsid w:val="00776A64"/>
    <w:rsid w:val="007773FE"/>
    <w:rsid w:val="00777AA3"/>
    <w:rsid w:val="00780EA1"/>
    <w:rsid w:val="00782C83"/>
    <w:rsid w:val="00783086"/>
    <w:rsid w:val="007833DE"/>
    <w:rsid w:val="007835DA"/>
    <w:rsid w:val="00783F7C"/>
    <w:rsid w:val="00784683"/>
    <w:rsid w:val="007877F9"/>
    <w:rsid w:val="0079148A"/>
    <w:rsid w:val="0079274C"/>
    <w:rsid w:val="00792D14"/>
    <w:rsid w:val="00793B21"/>
    <w:rsid w:val="007947F7"/>
    <w:rsid w:val="00795DC0"/>
    <w:rsid w:val="0079714E"/>
    <w:rsid w:val="007971BB"/>
    <w:rsid w:val="007971DE"/>
    <w:rsid w:val="00797226"/>
    <w:rsid w:val="007A0103"/>
    <w:rsid w:val="007A0617"/>
    <w:rsid w:val="007A1B1C"/>
    <w:rsid w:val="007A1F83"/>
    <w:rsid w:val="007A1F9A"/>
    <w:rsid w:val="007A2A4F"/>
    <w:rsid w:val="007A3197"/>
    <w:rsid w:val="007A3265"/>
    <w:rsid w:val="007A40D8"/>
    <w:rsid w:val="007A40E1"/>
    <w:rsid w:val="007A62EB"/>
    <w:rsid w:val="007A65B0"/>
    <w:rsid w:val="007A6FCD"/>
    <w:rsid w:val="007A7872"/>
    <w:rsid w:val="007B00D6"/>
    <w:rsid w:val="007B06AF"/>
    <w:rsid w:val="007B281F"/>
    <w:rsid w:val="007B3F28"/>
    <w:rsid w:val="007B5DA8"/>
    <w:rsid w:val="007B6C30"/>
    <w:rsid w:val="007B7853"/>
    <w:rsid w:val="007C2BD3"/>
    <w:rsid w:val="007C2DC6"/>
    <w:rsid w:val="007C3677"/>
    <w:rsid w:val="007C3BBF"/>
    <w:rsid w:val="007C3C8A"/>
    <w:rsid w:val="007C4738"/>
    <w:rsid w:val="007C6196"/>
    <w:rsid w:val="007C62BF"/>
    <w:rsid w:val="007D00A4"/>
    <w:rsid w:val="007D043F"/>
    <w:rsid w:val="007D16C9"/>
    <w:rsid w:val="007D1873"/>
    <w:rsid w:val="007D1D49"/>
    <w:rsid w:val="007D1F3D"/>
    <w:rsid w:val="007D263A"/>
    <w:rsid w:val="007D318D"/>
    <w:rsid w:val="007D34E1"/>
    <w:rsid w:val="007D382C"/>
    <w:rsid w:val="007D39A8"/>
    <w:rsid w:val="007D4178"/>
    <w:rsid w:val="007D42B4"/>
    <w:rsid w:val="007D6393"/>
    <w:rsid w:val="007D7577"/>
    <w:rsid w:val="007D7F70"/>
    <w:rsid w:val="007E00CA"/>
    <w:rsid w:val="007E0A73"/>
    <w:rsid w:val="007E2152"/>
    <w:rsid w:val="007E22E0"/>
    <w:rsid w:val="007E2319"/>
    <w:rsid w:val="007E2BBD"/>
    <w:rsid w:val="007E4537"/>
    <w:rsid w:val="007E4BB1"/>
    <w:rsid w:val="007E5EBA"/>
    <w:rsid w:val="007E70E3"/>
    <w:rsid w:val="007E7209"/>
    <w:rsid w:val="007F02E6"/>
    <w:rsid w:val="007F0544"/>
    <w:rsid w:val="007F10DB"/>
    <w:rsid w:val="007F1ABE"/>
    <w:rsid w:val="007F1E71"/>
    <w:rsid w:val="007F21F4"/>
    <w:rsid w:val="007F22E9"/>
    <w:rsid w:val="007F25B6"/>
    <w:rsid w:val="007F3C40"/>
    <w:rsid w:val="007F5DBA"/>
    <w:rsid w:val="00801315"/>
    <w:rsid w:val="008016DB"/>
    <w:rsid w:val="00802C9C"/>
    <w:rsid w:val="00802DBE"/>
    <w:rsid w:val="00802FA7"/>
    <w:rsid w:val="008037A5"/>
    <w:rsid w:val="0080389E"/>
    <w:rsid w:val="008042C0"/>
    <w:rsid w:val="00804EE2"/>
    <w:rsid w:val="008064F7"/>
    <w:rsid w:val="0080729A"/>
    <w:rsid w:val="0081033D"/>
    <w:rsid w:val="0081081C"/>
    <w:rsid w:val="00810D62"/>
    <w:rsid w:val="0081127F"/>
    <w:rsid w:val="008117E4"/>
    <w:rsid w:val="00813580"/>
    <w:rsid w:val="00813710"/>
    <w:rsid w:val="008137C7"/>
    <w:rsid w:val="0081409B"/>
    <w:rsid w:val="00815D1B"/>
    <w:rsid w:val="00815F30"/>
    <w:rsid w:val="00817129"/>
    <w:rsid w:val="00820448"/>
    <w:rsid w:val="00820DBF"/>
    <w:rsid w:val="00820E1A"/>
    <w:rsid w:val="00820ED0"/>
    <w:rsid w:val="0082253C"/>
    <w:rsid w:val="00825BE2"/>
    <w:rsid w:val="00825C0F"/>
    <w:rsid w:val="00825C83"/>
    <w:rsid w:val="00826713"/>
    <w:rsid w:val="00830633"/>
    <w:rsid w:val="008312D0"/>
    <w:rsid w:val="00832156"/>
    <w:rsid w:val="0083231E"/>
    <w:rsid w:val="008339FE"/>
    <w:rsid w:val="008340B1"/>
    <w:rsid w:val="00834518"/>
    <w:rsid w:val="0083470E"/>
    <w:rsid w:val="00834886"/>
    <w:rsid w:val="00836EF1"/>
    <w:rsid w:val="00837E45"/>
    <w:rsid w:val="0084160B"/>
    <w:rsid w:val="0084185D"/>
    <w:rsid w:val="0084332B"/>
    <w:rsid w:val="0084397E"/>
    <w:rsid w:val="00844115"/>
    <w:rsid w:val="00845094"/>
    <w:rsid w:val="00846A75"/>
    <w:rsid w:val="00846C29"/>
    <w:rsid w:val="00847C82"/>
    <w:rsid w:val="00850EDB"/>
    <w:rsid w:val="0085264E"/>
    <w:rsid w:val="008529D3"/>
    <w:rsid w:val="008529DC"/>
    <w:rsid w:val="00852BA7"/>
    <w:rsid w:val="00852FB9"/>
    <w:rsid w:val="008545C7"/>
    <w:rsid w:val="0085479B"/>
    <w:rsid w:val="0085505C"/>
    <w:rsid w:val="00855BC5"/>
    <w:rsid w:val="008569DA"/>
    <w:rsid w:val="008576FE"/>
    <w:rsid w:val="00857ECD"/>
    <w:rsid w:val="00860105"/>
    <w:rsid w:val="00860A2C"/>
    <w:rsid w:val="00860E86"/>
    <w:rsid w:val="00862A67"/>
    <w:rsid w:val="008631E3"/>
    <w:rsid w:val="00863D17"/>
    <w:rsid w:val="008649F8"/>
    <w:rsid w:val="00864A29"/>
    <w:rsid w:val="0086523D"/>
    <w:rsid w:val="008663EB"/>
    <w:rsid w:val="008669C8"/>
    <w:rsid w:val="00866AA4"/>
    <w:rsid w:val="008679F6"/>
    <w:rsid w:val="008700EE"/>
    <w:rsid w:val="008723FB"/>
    <w:rsid w:val="008727E8"/>
    <w:rsid w:val="008742A8"/>
    <w:rsid w:val="008742CB"/>
    <w:rsid w:val="00874B77"/>
    <w:rsid w:val="0087612A"/>
    <w:rsid w:val="00877510"/>
    <w:rsid w:val="00877672"/>
    <w:rsid w:val="008776C3"/>
    <w:rsid w:val="00877B16"/>
    <w:rsid w:val="00881B3A"/>
    <w:rsid w:val="00882AD0"/>
    <w:rsid w:val="00883835"/>
    <w:rsid w:val="0088440E"/>
    <w:rsid w:val="00887F36"/>
    <w:rsid w:val="00890B57"/>
    <w:rsid w:val="00892970"/>
    <w:rsid w:val="00893228"/>
    <w:rsid w:val="00893A1F"/>
    <w:rsid w:val="008941E4"/>
    <w:rsid w:val="00897F15"/>
    <w:rsid w:val="008A1FC4"/>
    <w:rsid w:val="008A2762"/>
    <w:rsid w:val="008A4954"/>
    <w:rsid w:val="008A52F5"/>
    <w:rsid w:val="008A5401"/>
    <w:rsid w:val="008A545C"/>
    <w:rsid w:val="008A567A"/>
    <w:rsid w:val="008A6DDB"/>
    <w:rsid w:val="008A71B8"/>
    <w:rsid w:val="008B00E5"/>
    <w:rsid w:val="008B0F88"/>
    <w:rsid w:val="008B1030"/>
    <w:rsid w:val="008B2F6B"/>
    <w:rsid w:val="008B3722"/>
    <w:rsid w:val="008B3EF8"/>
    <w:rsid w:val="008B44E1"/>
    <w:rsid w:val="008B4904"/>
    <w:rsid w:val="008B5B9C"/>
    <w:rsid w:val="008B5E7E"/>
    <w:rsid w:val="008B7DFB"/>
    <w:rsid w:val="008C032B"/>
    <w:rsid w:val="008C09E8"/>
    <w:rsid w:val="008C0CF7"/>
    <w:rsid w:val="008C1535"/>
    <w:rsid w:val="008C1572"/>
    <w:rsid w:val="008C19E4"/>
    <w:rsid w:val="008C2903"/>
    <w:rsid w:val="008C2C10"/>
    <w:rsid w:val="008C2C5D"/>
    <w:rsid w:val="008C31BA"/>
    <w:rsid w:val="008C3611"/>
    <w:rsid w:val="008C4631"/>
    <w:rsid w:val="008C4897"/>
    <w:rsid w:val="008C4AA6"/>
    <w:rsid w:val="008C4F44"/>
    <w:rsid w:val="008C5467"/>
    <w:rsid w:val="008C7035"/>
    <w:rsid w:val="008C7957"/>
    <w:rsid w:val="008D07D5"/>
    <w:rsid w:val="008D0A54"/>
    <w:rsid w:val="008D0BEF"/>
    <w:rsid w:val="008D1B4E"/>
    <w:rsid w:val="008D2581"/>
    <w:rsid w:val="008D2885"/>
    <w:rsid w:val="008D3252"/>
    <w:rsid w:val="008D41B3"/>
    <w:rsid w:val="008D4B15"/>
    <w:rsid w:val="008D4C46"/>
    <w:rsid w:val="008D6C50"/>
    <w:rsid w:val="008D784D"/>
    <w:rsid w:val="008D79FD"/>
    <w:rsid w:val="008E0A25"/>
    <w:rsid w:val="008E0A3B"/>
    <w:rsid w:val="008E1D87"/>
    <w:rsid w:val="008E23D2"/>
    <w:rsid w:val="008E2BB2"/>
    <w:rsid w:val="008E32E7"/>
    <w:rsid w:val="008E6043"/>
    <w:rsid w:val="008E60A9"/>
    <w:rsid w:val="008E6431"/>
    <w:rsid w:val="008E707F"/>
    <w:rsid w:val="008E76A9"/>
    <w:rsid w:val="008F04F7"/>
    <w:rsid w:val="008F1222"/>
    <w:rsid w:val="008F1399"/>
    <w:rsid w:val="008F1E29"/>
    <w:rsid w:val="008F2F8E"/>
    <w:rsid w:val="008F3582"/>
    <w:rsid w:val="008F68A5"/>
    <w:rsid w:val="008F6CC8"/>
    <w:rsid w:val="008F79C5"/>
    <w:rsid w:val="00900EFA"/>
    <w:rsid w:val="009012A3"/>
    <w:rsid w:val="0090262F"/>
    <w:rsid w:val="009029B9"/>
    <w:rsid w:val="00902CEE"/>
    <w:rsid w:val="00903899"/>
    <w:rsid w:val="00905740"/>
    <w:rsid w:val="00907490"/>
    <w:rsid w:val="0091141E"/>
    <w:rsid w:val="0091265E"/>
    <w:rsid w:val="00912DAE"/>
    <w:rsid w:val="0091374F"/>
    <w:rsid w:val="00913C72"/>
    <w:rsid w:val="009144CC"/>
    <w:rsid w:val="00916344"/>
    <w:rsid w:val="00916759"/>
    <w:rsid w:val="00917E8A"/>
    <w:rsid w:val="00920529"/>
    <w:rsid w:val="0092379D"/>
    <w:rsid w:val="00926DE1"/>
    <w:rsid w:val="00927E0D"/>
    <w:rsid w:val="00931284"/>
    <w:rsid w:val="00932990"/>
    <w:rsid w:val="00933AAE"/>
    <w:rsid w:val="00933E40"/>
    <w:rsid w:val="009343ED"/>
    <w:rsid w:val="00934DC1"/>
    <w:rsid w:val="009358F8"/>
    <w:rsid w:val="00940BCA"/>
    <w:rsid w:val="0094119E"/>
    <w:rsid w:val="00944EB7"/>
    <w:rsid w:val="00944EC7"/>
    <w:rsid w:val="00945135"/>
    <w:rsid w:val="00945D5F"/>
    <w:rsid w:val="00946D62"/>
    <w:rsid w:val="009476E2"/>
    <w:rsid w:val="0094799B"/>
    <w:rsid w:val="00950199"/>
    <w:rsid w:val="00951DD5"/>
    <w:rsid w:val="0095217B"/>
    <w:rsid w:val="00952871"/>
    <w:rsid w:val="00952C30"/>
    <w:rsid w:val="00952D05"/>
    <w:rsid w:val="00953136"/>
    <w:rsid w:val="00954655"/>
    <w:rsid w:val="00955B23"/>
    <w:rsid w:val="00956E5C"/>
    <w:rsid w:val="00957302"/>
    <w:rsid w:val="00957E6C"/>
    <w:rsid w:val="00960161"/>
    <w:rsid w:val="00961857"/>
    <w:rsid w:val="00962F27"/>
    <w:rsid w:val="00964937"/>
    <w:rsid w:val="00966C3F"/>
    <w:rsid w:val="00966CA9"/>
    <w:rsid w:val="00967470"/>
    <w:rsid w:val="0097080B"/>
    <w:rsid w:val="00971363"/>
    <w:rsid w:val="009715B7"/>
    <w:rsid w:val="009721CD"/>
    <w:rsid w:val="0097241D"/>
    <w:rsid w:val="00972F44"/>
    <w:rsid w:val="00974020"/>
    <w:rsid w:val="00975C46"/>
    <w:rsid w:val="00976DFA"/>
    <w:rsid w:val="0098024A"/>
    <w:rsid w:val="0098151E"/>
    <w:rsid w:val="00982BEF"/>
    <w:rsid w:val="00982D50"/>
    <w:rsid w:val="00982E31"/>
    <w:rsid w:val="00983B6E"/>
    <w:rsid w:val="0098487F"/>
    <w:rsid w:val="00984F92"/>
    <w:rsid w:val="00985062"/>
    <w:rsid w:val="009850AC"/>
    <w:rsid w:val="00986499"/>
    <w:rsid w:val="00986636"/>
    <w:rsid w:val="009869E4"/>
    <w:rsid w:val="00986C39"/>
    <w:rsid w:val="00991317"/>
    <w:rsid w:val="00991347"/>
    <w:rsid w:val="00991405"/>
    <w:rsid w:val="00992ED4"/>
    <w:rsid w:val="00993173"/>
    <w:rsid w:val="0099404D"/>
    <w:rsid w:val="009942A3"/>
    <w:rsid w:val="009955FC"/>
    <w:rsid w:val="0099591B"/>
    <w:rsid w:val="00996970"/>
    <w:rsid w:val="009975A4"/>
    <w:rsid w:val="009977B5"/>
    <w:rsid w:val="009A00F8"/>
    <w:rsid w:val="009A1EA6"/>
    <w:rsid w:val="009A2B58"/>
    <w:rsid w:val="009A3567"/>
    <w:rsid w:val="009A360B"/>
    <w:rsid w:val="009A36E6"/>
    <w:rsid w:val="009A442D"/>
    <w:rsid w:val="009A6B24"/>
    <w:rsid w:val="009A6C65"/>
    <w:rsid w:val="009A720F"/>
    <w:rsid w:val="009A7FF0"/>
    <w:rsid w:val="009B04E8"/>
    <w:rsid w:val="009B060D"/>
    <w:rsid w:val="009B1DE4"/>
    <w:rsid w:val="009B3148"/>
    <w:rsid w:val="009B3952"/>
    <w:rsid w:val="009B47BA"/>
    <w:rsid w:val="009B47C0"/>
    <w:rsid w:val="009B4C08"/>
    <w:rsid w:val="009B4E1B"/>
    <w:rsid w:val="009B539E"/>
    <w:rsid w:val="009B6CE8"/>
    <w:rsid w:val="009C010F"/>
    <w:rsid w:val="009C0E51"/>
    <w:rsid w:val="009C1285"/>
    <w:rsid w:val="009C130B"/>
    <w:rsid w:val="009C200D"/>
    <w:rsid w:val="009C2089"/>
    <w:rsid w:val="009C3FC0"/>
    <w:rsid w:val="009C56DA"/>
    <w:rsid w:val="009C5D6F"/>
    <w:rsid w:val="009C69A0"/>
    <w:rsid w:val="009C7DE2"/>
    <w:rsid w:val="009D0BB8"/>
    <w:rsid w:val="009D3EB6"/>
    <w:rsid w:val="009D51CA"/>
    <w:rsid w:val="009D626C"/>
    <w:rsid w:val="009D78ED"/>
    <w:rsid w:val="009D7B1B"/>
    <w:rsid w:val="009E15D9"/>
    <w:rsid w:val="009E1DBC"/>
    <w:rsid w:val="009E1E85"/>
    <w:rsid w:val="009E27AE"/>
    <w:rsid w:val="009E2F57"/>
    <w:rsid w:val="009E33F4"/>
    <w:rsid w:val="009E3F58"/>
    <w:rsid w:val="009E6EDB"/>
    <w:rsid w:val="009E701B"/>
    <w:rsid w:val="009E73E2"/>
    <w:rsid w:val="009E7980"/>
    <w:rsid w:val="009F0A30"/>
    <w:rsid w:val="009F1307"/>
    <w:rsid w:val="009F17FC"/>
    <w:rsid w:val="009F279E"/>
    <w:rsid w:val="009F3C25"/>
    <w:rsid w:val="009F3E1D"/>
    <w:rsid w:val="009F4632"/>
    <w:rsid w:val="009F5726"/>
    <w:rsid w:val="009F5A58"/>
    <w:rsid w:val="009F5DEC"/>
    <w:rsid w:val="009F65B6"/>
    <w:rsid w:val="009F6907"/>
    <w:rsid w:val="009F6F50"/>
    <w:rsid w:val="009F7A66"/>
    <w:rsid w:val="009F7F63"/>
    <w:rsid w:val="00A006B6"/>
    <w:rsid w:val="00A02470"/>
    <w:rsid w:val="00A04160"/>
    <w:rsid w:val="00A06941"/>
    <w:rsid w:val="00A06BFF"/>
    <w:rsid w:val="00A06F62"/>
    <w:rsid w:val="00A10FA0"/>
    <w:rsid w:val="00A1211F"/>
    <w:rsid w:val="00A129C9"/>
    <w:rsid w:val="00A13ED8"/>
    <w:rsid w:val="00A141AA"/>
    <w:rsid w:val="00A144F8"/>
    <w:rsid w:val="00A150FF"/>
    <w:rsid w:val="00A15204"/>
    <w:rsid w:val="00A153EF"/>
    <w:rsid w:val="00A15DD8"/>
    <w:rsid w:val="00A16E0E"/>
    <w:rsid w:val="00A171EF"/>
    <w:rsid w:val="00A20424"/>
    <w:rsid w:val="00A205D5"/>
    <w:rsid w:val="00A20FB5"/>
    <w:rsid w:val="00A22004"/>
    <w:rsid w:val="00A22202"/>
    <w:rsid w:val="00A22B40"/>
    <w:rsid w:val="00A2374D"/>
    <w:rsid w:val="00A24E9D"/>
    <w:rsid w:val="00A251B7"/>
    <w:rsid w:val="00A254AE"/>
    <w:rsid w:val="00A254F0"/>
    <w:rsid w:val="00A255D5"/>
    <w:rsid w:val="00A256C0"/>
    <w:rsid w:val="00A2576C"/>
    <w:rsid w:val="00A261B8"/>
    <w:rsid w:val="00A30BC6"/>
    <w:rsid w:val="00A30E0D"/>
    <w:rsid w:val="00A33841"/>
    <w:rsid w:val="00A34293"/>
    <w:rsid w:val="00A36910"/>
    <w:rsid w:val="00A40BEB"/>
    <w:rsid w:val="00A4110F"/>
    <w:rsid w:val="00A444EE"/>
    <w:rsid w:val="00A4497D"/>
    <w:rsid w:val="00A44CCE"/>
    <w:rsid w:val="00A45ABB"/>
    <w:rsid w:val="00A46B36"/>
    <w:rsid w:val="00A474E8"/>
    <w:rsid w:val="00A509FF"/>
    <w:rsid w:val="00A50F8B"/>
    <w:rsid w:val="00A51BAF"/>
    <w:rsid w:val="00A51EBB"/>
    <w:rsid w:val="00A538D3"/>
    <w:rsid w:val="00A54E4F"/>
    <w:rsid w:val="00A55577"/>
    <w:rsid w:val="00A55658"/>
    <w:rsid w:val="00A57DDB"/>
    <w:rsid w:val="00A61AA9"/>
    <w:rsid w:val="00A621A7"/>
    <w:rsid w:val="00A6363C"/>
    <w:rsid w:val="00A64476"/>
    <w:rsid w:val="00A64736"/>
    <w:rsid w:val="00A64A28"/>
    <w:rsid w:val="00A65E64"/>
    <w:rsid w:val="00A65F71"/>
    <w:rsid w:val="00A66589"/>
    <w:rsid w:val="00A70975"/>
    <w:rsid w:val="00A709D5"/>
    <w:rsid w:val="00A7127F"/>
    <w:rsid w:val="00A714D0"/>
    <w:rsid w:val="00A718FE"/>
    <w:rsid w:val="00A7233C"/>
    <w:rsid w:val="00A7267F"/>
    <w:rsid w:val="00A7299D"/>
    <w:rsid w:val="00A7333B"/>
    <w:rsid w:val="00A7348C"/>
    <w:rsid w:val="00A76406"/>
    <w:rsid w:val="00A76681"/>
    <w:rsid w:val="00A77086"/>
    <w:rsid w:val="00A771CA"/>
    <w:rsid w:val="00A77968"/>
    <w:rsid w:val="00A802E0"/>
    <w:rsid w:val="00A80F62"/>
    <w:rsid w:val="00A8288B"/>
    <w:rsid w:val="00A85A22"/>
    <w:rsid w:val="00A86D34"/>
    <w:rsid w:val="00A8700D"/>
    <w:rsid w:val="00A8704E"/>
    <w:rsid w:val="00A876E8"/>
    <w:rsid w:val="00A878CD"/>
    <w:rsid w:val="00A878ED"/>
    <w:rsid w:val="00A87BF3"/>
    <w:rsid w:val="00A924D6"/>
    <w:rsid w:val="00A94561"/>
    <w:rsid w:val="00A967D0"/>
    <w:rsid w:val="00A97901"/>
    <w:rsid w:val="00AA0503"/>
    <w:rsid w:val="00AA1405"/>
    <w:rsid w:val="00AA1B09"/>
    <w:rsid w:val="00AA25E9"/>
    <w:rsid w:val="00AA2A70"/>
    <w:rsid w:val="00AA2E93"/>
    <w:rsid w:val="00AA3599"/>
    <w:rsid w:val="00AA52D4"/>
    <w:rsid w:val="00AA6F5A"/>
    <w:rsid w:val="00AB15E0"/>
    <w:rsid w:val="00AB21C2"/>
    <w:rsid w:val="00AB4E47"/>
    <w:rsid w:val="00AB5571"/>
    <w:rsid w:val="00AB55C2"/>
    <w:rsid w:val="00AB6932"/>
    <w:rsid w:val="00AB6E4B"/>
    <w:rsid w:val="00AB7F8D"/>
    <w:rsid w:val="00AC05DC"/>
    <w:rsid w:val="00AC0759"/>
    <w:rsid w:val="00AC0BE9"/>
    <w:rsid w:val="00AC1C73"/>
    <w:rsid w:val="00AC2004"/>
    <w:rsid w:val="00AC3752"/>
    <w:rsid w:val="00AC4202"/>
    <w:rsid w:val="00AC4C10"/>
    <w:rsid w:val="00AC505C"/>
    <w:rsid w:val="00AC58A9"/>
    <w:rsid w:val="00AC60C6"/>
    <w:rsid w:val="00AC6EF4"/>
    <w:rsid w:val="00AC72BF"/>
    <w:rsid w:val="00AC730C"/>
    <w:rsid w:val="00AC7482"/>
    <w:rsid w:val="00AC7512"/>
    <w:rsid w:val="00AD0969"/>
    <w:rsid w:val="00AD16F8"/>
    <w:rsid w:val="00AD2331"/>
    <w:rsid w:val="00AD5259"/>
    <w:rsid w:val="00AD5B5C"/>
    <w:rsid w:val="00AD7459"/>
    <w:rsid w:val="00AE01D8"/>
    <w:rsid w:val="00AE0C7F"/>
    <w:rsid w:val="00AE333E"/>
    <w:rsid w:val="00AE3DEE"/>
    <w:rsid w:val="00AE3EB2"/>
    <w:rsid w:val="00AE3FCE"/>
    <w:rsid w:val="00AE4C20"/>
    <w:rsid w:val="00AE5188"/>
    <w:rsid w:val="00AE55FD"/>
    <w:rsid w:val="00AE670F"/>
    <w:rsid w:val="00AF07BC"/>
    <w:rsid w:val="00AF1B0C"/>
    <w:rsid w:val="00AF1DB3"/>
    <w:rsid w:val="00AF23B5"/>
    <w:rsid w:val="00AF2694"/>
    <w:rsid w:val="00AF4114"/>
    <w:rsid w:val="00AF4BBA"/>
    <w:rsid w:val="00AF4F0F"/>
    <w:rsid w:val="00AF6CA9"/>
    <w:rsid w:val="00AF6F5B"/>
    <w:rsid w:val="00B0201F"/>
    <w:rsid w:val="00B021ED"/>
    <w:rsid w:val="00B03C53"/>
    <w:rsid w:val="00B046C1"/>
    <w:rsid w:val="00B04992"/>
    <w:rsid w:val="00B04FB0"/>
    <w:rsid w:val="00B10B62"/>
    <w:rsid w:val="00B128B1"/>
    <w:rsid w:val="00B12C66"/>
    <w:rsid w:val="00B13FF4"/>
    <w:rsid w:val="00B14D35"/>
    <w:rsid w:val="00B2129B"/>
    <w:rsid w:val="00B22941"/>
    <w:rsid w:val="00B22B41"/>
    <w:rsid w:val="00B230DE"/>
    <w:rsid w:val="00B267F8"/>
    <w:rsid w:val="00B273F8"/>
    <w:rsid w:val="00B27671"/>
    <w:rsid w:val="00B3090C"/>
    <w:rsid w:val="00B30EE9"/>
    <w:rsid w:val="00B31139"/>
    <w:rsid w:val="00B31A99"/>
    <w:rsid w:val="00B31D4E"/>
    <w:rsid w:val="00B3247F"/>
    <w:rsid w:val="00B32E5B"/>
    <w:rsid w:val="00B32E7D"/>
    <w:rsid w:val="00B33AC2"/>
    <w:rsid w:val="00B33B2F"/>
    <w:rsid w:val="00B33C43"/>
    <w:rsid w:val="00B35E88"/>
    <w:rsid w:val="00B3746F"/>
    <w:rsid w:val="00B402AD"/>
    <w:rsid w:val="00B403D1"/>
    <w:rsid w:val="00B40A87"/>
    <w:rsid w:val="00B42757"/>
    <w:rsid w:val="00B42991"/>
    <w:rsid w:val="00B42CC5"/>
    <w:rsid w:val="00B42CDB"/>
    <w:rsid w:val="00B431D0"/>
    <w:rsid w:val="00B44645"/>
    <w:rsid w:val="00B44B1B"/>
    <w:rsid w:val="00B45E03"/>
    <w:rsid w:val="00B467D6"/>
    <w:rsid w:val="00B468E6"/>
    <w:rsid w:val="00B46A0E"/>
    <w:rsid w:val="00B46EB9"/>
    <w:rsid w:val="00B50488"/>
    <w:rsid w:val="00B528B1"/>
    <w:rsid w:val="00B53006"/>
    <w:rsid w:val="00B55C42"/>
    <w:rsid w:val="00B560DF"/>
    <w:rsid w:val="00B56529"/>
    <w:rsid w:val="00B5688A"/>
    <w:rsid w:val="00B600C3"/>
    <w:rsid w:val="00B61475"/>
    <w:rsid w:val="00B61B73"/>
    <w:rsid w:val="00B61CDA"/>
    <w:rsid w:val="00B61D20"/>
    <w:rsid w:val="00B623E4"/>
    <w:rsid w:val="00B626FF"/>
    <w:rsid w:val="00B63756"/>
    <w:rsid w:val="00B65389"/>
    <w:rsid w:val="00B65595"/>
    <w:rsid w:val="00B67554"/>
    <w:rsid w:val="00B70137"/>
    <w:rsid w:val="00B70E59"/>
    <w:rsid w:val="00B71A4E"/>
    <w:rsid w:val="00B71F42"/>
    <w:rsid w:val="00B72039"/>
    <w:rsid w:val="00B72B16"/>
    <w:rsid w:val="00B73E64"/>
    <w:rsid w:val="00B74538"/>
    <w:rsid w:val="00B74D81"/>
    <w:rsid w:val="00B75110"/>
    <w:rsid w:val="00B759F2"/>
    <w:rsid w:val="00B75E7A"/>
    <w:rsid w:val="00B7602B"/>
    <w:rsid w:val="00B76087"/>
    <w:rsid w:val="00B76540"/>
    <w:rsid w:val="00B76E5B"/>
    <w:rsid w:val="00B77B92"/>
    <w:rsid w:val="00B77F7E"/>
    <w:rsid w:val="00B80252"/>
    <w:rsid w:val="00B8056C"/>
    <w:rsid w:val="00B80BF8"/>
    <w:rsid w:val="00B810E7"/>
    <w:rsid w:val="00B82E68"/>
    <w:rsid w:val="00B83856"/>
    <w:rsid w:val="00B83D72"/>
    <w:rsid w:val="00B86A02"/>
    <w:rsid w:val="00B86A92"/>
    <w:rsid w:val="00B9093C"/>
    <w:rsid w:val="00B910F6"/>
    <w:rsid w:val="00B91FFC"/>
    <w:rsid w:val="00B92141"/>
    <w:rsid w:val="00B93E7D"/>
    <w:rsid w:val="00B94057"/>
    <w:rsid w:val="00B97E25"/>
    <w:rsid w:val="00BA0852"/>
    <w:rsid w:val="00BA0A25"/>
    <w:rsid w:val="00BA0EBA"/>
    <w:rsid w:val="00BA0F0C"/>
    <w:rsid w:val="00BA1B6D"/>
    <w:rsid w:val="00BA2E61"/>
    <w:rsid w:val="00BA2E68"/>
    <w:rsid w:val="00BA3DE8"/>
    <w:rsid w:val="00BA585F"/>
    <w:rsid w:val="00BA62D7"/>
    <w:rsid w:val="00BA68BC"/>
    <w:rsid w:val="00BA6A7D"/>
    <w:rsid w:val="00BA74F7"/>
    <w:rsid w:val="00BB02E9"/>
    <w:rsid w:val="00BB1088"/>
    <w:rsid w:val="00BB1369"/>
    <w:rsid w:val="00BB2321"/>
    <w:rsid w:val="00BB2355"/>
    <w:rsid w:val="00BB2505"/>
    <w:rsid w:val="00BB2572"/>
    <w:rsid w:val="00BB262A"/>
    <w:rsid w:val="00BB2E1B"/>
    <w:rsid w:val="00BB4042"/>
    <w:rsid w:val="00BB46EB"/>
    <w:rsid w:val="00BB5C3B"/>
    <w:rsid w:val="00BB71B7"/>
    <w:rsid w:val="00BB7CCD"/>
    <w:rsid w:val="00BB7E92"/>
    <w:rsid w:val="00BC0DBF"/>
    <w:rsid w:val="00BC0E6C"/>
    <w:rsid w:val="00BC10EF"/>
    <w:rsid w:val="00BC150B"/>
    <w:rsid w:val="00BC2D89"/>
    <w:rsid w:val="00BC318D"/>
    <w:rsid w:val="00BC448E"/>
    <w:rsid w:val="00BC4533"/>
    <w:rsid w:val="00BC4C14"/>
    <w:rsid w:val="00BC58DA"/>
    <w:rsid w:val="00BD0748"/>
    <w:rsid w:val="00BD091B"/>
    <w:rsid w:val="00BD0A90"/>
    <w:rsid w:val="00BD1345"/>
    <w:rsid w:val="00BD1391"/>
    <w:rsid w:val="00BD1A8F"/>
    <w:rsid w:val="00BD229D"/>
    <w:rsid w:val="00BD2460"/>
    <w:rsid w:val="00BD25E5"/>
    <w:rsid w:val="00BD328E"/>
    <w:rsid w:val="00BD383A"/>
    <w:rsid w:val="00BD5B53"/>
    <w:rsid w:val="00BD6287"/>
    <w:rsid w:val="00BD66D8"/>
    <w:rsid w:val="00BD7830"/>
    <w:rsid w:val="00BE1952"/>
    <w:rsid w:val="00BE1E4A"/>
    <w:rsid w:val="00BE2BB7"/>
    <w:rsid w:val="00BE33E1"/>
    <w:rsid w:val="00BE3AA1"/>
    <w:rsid w:val="00BE5ECF"/>
    <w:rsid w:val="00BF1021"/>
    <w:rsid w:val="00BF136C"/>
    <w:rsid w:val="00BF1706"/>
    <w:rsid w:val="00BF2118"/>
    <w:rsid w:val="00BF22EE"/>
    <w:rsid w:val="00BF2B42"/>
    <w:rsid w:val="00BF3A05"/>
    <w:rsid w:val="00BF3EB1"/>
    <w:rsid w:val="00BF3F18"/>
    <w:rsid w:val="00BF4837"/>
    <w:rsid w:val="00BF559D"/>
    <w:rsid w:val="00BF572E"/>
    <w:rsid w:val="00BF64A9"/>
    <w:rsid w:val="00BF6FAF"/>
    <w:rsid w:val="00BF7CA0"/>
    <w:rsid w:val="00C01334"/>
    <w:rsid w:val="00C03017"/>
    <w:rsid w:val="00C040AA"/>
    <w:rsid w:val="00C04376"/>
    <w:rsid w:val="00C060D4"/>
    <w:rsid w:val="00C0787E"/>
    <w:rsid w:val="00C07F6C"/>
    <w:rsid w:val="00C11F6A"/>
    <w:rsid w:val="00C14B1A"/>
    <w:rsid w:val="00C15567"/>
    <w:rsid w:val="00C15D87"/>
    <w:rsid w:val="00C200CA"/>
    <w:rsid w:val="00C2015A"/>
    <w:rsid w:val="00C211EE"/>
    <w:rsid w:val="00C2163E"/>
    <w:rsid w:val="00C21709"/>
    <w:rsid w:val="00C217DE"/>
    <w:rsid w:val="00C21866"/>
    <w:rsid w:val="00C2209D"/>
    <w:rsid w:val="00C23EE6"/>
    <w:rsid w:val="00C25F19"/>
    <w:rsid w:val="00C26842"/>
    <w:rsid w:val="00C2759E"/>
    <w:rsid w:val="00C278FA"/>
    <w:rsid w:val="00C3057F"/>
    <w:rsid w:val="00C31C20"/>
    <w:rsid w:val="00C325DB"/>
    <w:rsid w:val="00C32787"/>
    <w:rsid w:val="00C3301E"/>
    <w:rsid w:val="00C3427E"/>
    <w:rsid w:val="00C3620C"/>
    <w:rsid w:val="00C366F0"/>
    <w:rsid w:val="00C373FE"/>
    <w:rsid w:val="00C37614"/>
    <w:rsid w:val="00C3783A"/>
    <w:rsid w:val="00C37B02"/>
    <w:rsid w:val="00C40D89"/>
    <w:rsid w:val="00C40DC4"/>
    <w:rsid w:val="00C42F9A"/>
    <w:rsid w:val="00C435EF"/>
    <w:rsid w:val="00C43BB0"/>
    <w:rsid w:val="00C445A4"/>
    <w:rsid w:val="00C45679"/>
    <w:rsid w:val="00C458BD"/>
    <w:rsid w:val="00C45A1B"/>
    <w:rsid w:val="00C45C88"/>
    <w:rsid w:val="00C474D8"/>
    <w:rsid w:val="00C5059B"/>
    <w:rsid w:val="00C507A2"/>
    <w:rsid w:val="00C51036"/>
    <w:rsid w:val="00C51311"/>
    <w:rsid w:val="00C53EF5"/>
    <w:rsid w:val="00C549F8"/>
    <w:rsid w:val="00C56270"/>
    <w:rsid w:val="00C612CE"/>
    <w:rsid w:val="00C6250A"/>
    <w:rsid w:val="00C625F2"/>
    <w:rsid w:val="00C62778"/>
    <w:rsid w:val="00C63FAD"/>
    <w:rsid w:val="00C64CF9"/>
    <w:rsid w:val="00C650E7"/>
    <w:rsid w:val="00C65536"/>
    <w:rsid w:val="00C65FAA"/>
    <w:rsid w:val="00C665E2"/>
    <w:rsid w:val="00C66EBC"/>
    <w:rsid w:val="00C67E0B"/>
    <w:rsid w:val="00C70DCD"/>
    <w:rsid w:val="00C71402"/>
    <w:rsid w:val="00C71455"/>
    <w:rsid w:val="00C71768"/>
    <w:rsid w:val="00C7260E"/>
    <w:rsid w:val="00C726EE"/>
    <w:rsid w:val="00C732D4"/>
    <w:rsid w:val="00C735BE"/>
    <w:rsid w:val="00C73684"/>
    <w:rsid w:val="00C73D90"/>
    <w:rsid w:val="00C750DE"/>
    <w:rsid w:val="00C75701"/>
    <w:rsid w:val="00C760AD"/>
    <w:rsid w:val="00C769D4"/>
    <w:rsid w:val="00C8058E"/>
    <w:rsid w:val="00C80E9F"/>
    <w:rsid w:val="00C8270E"/>
    <w:rsid w:val="00C82BA5"/>
    <w:rsid w:val="00C84228"/>
    <w:rsid w:val="00C84750"/>
    <w:rsid w:val="00C8572D"/>
    <w:rsid w:val="00C862A5"/>
    <w:rsid w:val="00C86CA2"/>
    <w:rsid w:val="00C90439"/>
    <w:rsid w:val="00C904DB"/>
    <w:rsid w:val="00C90AE4"/>
    <w:rsid w:val="00C91538"/>
    <w:rsid w:val="00C917BF"/>
    <w:rsid w:val="00C917D7"/>
    <w:rsid w:val="00C91CFD"/>
    <w:rsid w:val="00C91DB6"/>
    <w:rsid w:val="00C91E17"/>
    <w:rsid w:val="00C92D20"/>
    <w:rsid w:val="00C93865"/>
    <w:rsid w:val="00C93BF6"/>
    <w:rsid w:val="00C942E6"/>
    <w:rsid w:val="00C94D19"/>
    <w:rsid w:val="00C94DD0"/>
    <w:rsid w:val="00C95468"/>
    <w:rsid w:val="00C95B4B"/>
    <w:rsid w:val="00C96285"/>
    <w:rsid w:val="00C97871"/>
    <w:rsid w:val="00CA19DC"/>
    <w:rsid w:val="00CA21D9"/>
    <w:rsid w:val="00CA225C"/>
    <w:rsid w:val="00CA24D5"/>
    <w:rsid w:val="00CA617A"/>
    <w:rsid w:val="00CA71EB"/>
    <w:rsid w:val="00CA781E"/>
    <w:rsid w:val="00CB081D"/>
    <w:rsid w:val="00CB0A79"/>
    <w:rsid w:val="00CB0D1F"/>
    <w:rsid w:val="00CB1AE4"/>
    <w:rsid w:val="00CB27C6"/>
    <w:rsid w:val="00CB3AB3"/>
    <w:rsid w:val="00CB4C12"/>
    <w:rsid w:val="00CB566E"/>
    <w:rsid w:val="00CB619E"/>
    <w:rsid w:val="00CC148D"/>
    <w:rsid w:val="00CC3843"/>
    <w:rsid w:val="00CC3983"/>
    <w:rsid w:val="00CC3F39"/>
    <w:rsid w:val="00CC5049"/>
    <w:rsid w:val="00CC5250"/>
    <w:rsid w:val="00CC5AAD"/>
    <w:rsid w:val="00CC5CFB"/>
    <w:rsid w:val="00CC654F"/>
    <w:rsid w:val="00CD06BA"/>
    <w:rsid w:val="00CD0707"/>
    <w:rsid w:val="00CD2056"/>
    <w:rsid w:val="00CD21B6"/>
    <w:rsid w:val="00CD2871"/>
    <w:rsid w:val="00CD42E8"/>
    <w:rsid w:val="00CD53FA"/>
    <w:rsid w:val="00CD7727"/>
    <w:rsid w:val="00CD7D14"/>
    <w:rsid w:val="00CE0119"/>
    <w:rsid w:val="00CE07F5"/>
    <w:rsid w:val="00CE1156"/>
    <w:rsid w:val="00CE2DCE"/>
    <w:rsid w:val="00CE6130"/>
    <w:rsid w:val="00CE6832"/>
    <w:rsid w:val="00CE6C24"/>
    <w:rsid w:val="00CF2148"/>
    <w:rsid w:val="00CF217F"/>
    <w:rsid w:val="00CF360F"/>
    <w:rsid w:val="00CF3E85"/>
    <w:rsid w:val="00CF478D"/>
    <w:rsid w:val="00CF5612"/>
    <w:rsid w:val="00CF6C71"/>
    <w:rsid w:val="00CF7E01"/>
    <w:rsid w:val="00D0093C"/>
    <w:rsid w:val="00D00A8A"/>
    <w:rsid w:val="00D013FF"/>
    <w:rsid w:val="00D018CB"/>
    <w:rsid w:val="00D01C07"/>
    <w:rsid w:val="00D0203B"/>
    <w:rsid w:val="00D02DEA"/>
    <w:rsid w:val="00D044AF"/>
    <w:rsid w:val="00D04D43"/>
    <w:rsid w:val="00D05E5E"/>
    <w:rsid w:val="00D074BF"/>
    <w:rsid w:val="00D10511"/>
    <w:rsid w:val="00D1064C"/>
    <w:rsid w:val="00D1164F"/>
    <w:rsid w:val="00D14FE6"/>
    <w:rsid w:val="00D16438"/>
    <w:rsid w:val="00D16B5A"/>
    <w:rsid w:val="00D172EF"/>
    <w:rsid w:val="00D226B5"/>
    <w:rsid w:val="00D238A9"/>
    <w:rsid w:val="00D239D4"/>
    <w:rsid w:val="00D24512"/>
    <w:rsid w:val="00D24C0E"/>
    <w:rsid w:val="00D259C6"/>
    <w:rsid w:val="00D269FD"/>
    <w:rsid w:val="00D26D02"/>
    <w:rsid w:val="00D316AE"/>
    <w:rsid w:val="00D328B5"/>
    <w:rsid w:val="00D32B69"/>
    <w:rsid w:val="00D33037"/>
    <w:rsid w:val="00D33DF2"/>
    <w:rsid w:val="00D343ED"/>
    <w:rsid w:val="00D3459A"/>
    <w:rsid w:val="00D35E20"/>
    <w:rsid w:val="00D35F36"/>
    <w:rsid w:val="00D36BDF"/>
    <w:rsid w:val="00D40BC8"/>
    <w:rsid w:val="00D40CD5"/>
    <w:rsid w:val="00D40FA5"/>
    <w:rsid w:val="00D418EE"/>
    <w:rsid w:val="00D4223A"/>
    <w:rsid w:val="00D426C5"/>
    <w:rsid w:val="00D43D21"/>
    <w:rsid w:val="00D4400A"/>
    <w:rsid w:val="00D45400"/>
    <w:rsid w:val="00D45CCE"/>
    <w:rsid w:val="00D4612C"/>
    <w:rsid w:val="00D46533"/>
    <w:rsid w:val="00D47B0C"/>
    <w:rsid w:val="00D47EB3"/>
    <w:rsid w:val="00D50C6A"/>
    <w:rsid w:val="00D5106A"/>
    <w:rsid w:val="00D5116C"/>
    <w:rsid w:val="00D51C69"/>
    <w:rsid w:val="00D52337"/>
    <w:rsid w:val="00D52716"/>
    <w:rsid w:val="00D52B62"/>
    <w:rsid w:val="00D53143"/>
    <w:rsid w:val="00D5337A"/>
    <w:rsid w:val="00D53F12"/>
    <w:rsid w:val="00D55CFA"/>
    <w:rsid w:val="00D5672B"/>
    <w:rsid w:val="00D5673A"/>
    <w:rsid w:val="00D56887"/>
    <w:rsid w:val="00D56B6B"/>
    <w:rsid w:val="00D571E3"/>
    <w:rsid w:val="00D57C11"/>
    <w:rsid w:val="00D61BD5"/>
    <w:rsid w:val="00D61F28"/>
    <w:rsid w:val="00D620C9"/>
    <w:rsid w:val="00D6279C"/>
    <w:rsid w:val="00D63936"/>
    <w:rsid w:val="00D65F40"/>
    <w:rsid w:val="00D6636B"/>
    <w:rsid w:val="00D663E5"/>
    <w:rsid w:val="00D66C56"/>
    <w:rsid w:val="00D67121"/>
    <w:rsid w:val="00D67203"/>
    <w:rsid w:val="00D705F2"/>
    <w:rsid w:val="00D70D29"/>
    <w:rsid w:val="00D715D4"/>
    <w:rsid w:val="00D71C77"/>
    <w:rsid w:val="00D726FD"/>
    <w:rsid w:val="00D737E0"/>
    <w:rsid w:val="00D74553"/>
    <w:rsid w:val="00D767A3"/>
    <w:rsid w:val="00D76A4F"/>
    <w:rsid w:val="00D76F94"/>
    <w:rsid w:val="00D776C8"/>
    <w:rsid w:val="00D81B3C"/>
    <w:rsid w:val="00D81DF8"/>
    <w:rsid w:val="00D82895"/>
    <w:rsid w:val="00D828B0"/>
    <w:rsid w:val="00D83176"/>
    <w:rsid w:val="00D8421A"/>
    <w:rsid w:val="00D8637C"/>
    <w:rsid w:val="00D8791E"/>
    <w:rsid w:val="00D903F6"/>
    <w:rsid w:val="00D90BC3"/>
    <w:rsid w:val="00D91EE7"/>
    <w:rsid w:val="00D921A4"/>
    <w:rsid w:val="00D9382D"/>
    <w:rsid w:val="00D939DE"/>
    <w:rsid w:val="00D94706"/>
    <w:rsid w:val="00D9625C"/>
    <w:rsid w:val="00DA0300"/>
    <w:rsid w:val="00DA055C"/>
    <w:rsid w:val="00DA2937"/>
    <w:rsid w:val="00DA31C3"/>
    <w:rsid w:val="00DA33FA"/>
    <w:rsid w:val="00DA3464"/>
    <w:rsid w:val="00DA4BC7"/>
    <w:rsid w:val="00DA4E66"/>
    <w:rsid w:val="00DA52B2"/>
    <w:rsid w:val="00DA5A48"/>
    <w:rsid w:val="00DB1BAD"/>
    <w:rsid w:val="00DB1E47"/>
    <w:rsid w:val="00DB1F33"/>
    <w:rsid w:val="00DB30FF"/>
    <w:rsid w:val="00DB4411"/>
    <w:rsid w:val="00DB4A7F"/>
    <w:rsid w:val="00DB4F7A"/>
    <w:rsid w:val="00DB6C63"/>
    <w:rsid w:val="00DB74DB"/>
    <w:rsid w:val="00DC0342"/>
    <w:rsid w:val="00DC0E6E"/>
    <w:rsid w:val="00DC1121"/>
    <w:rsid w:val="00DC1127"/>
    <w:rsid w:val="00DC2C92"/>
    <w:rsid w:val="00DC3876"/>
    <w:rsid w:val="00DC483A"/>
    <w:rsid w:val="00DC5020"/>
    <w:rsid w:val="00DC53A0"/>
    <w:rsid w:val="00DD0145"/>
    <w:rsid w:val="00DD251D"/>
    <w:rsid w:val="00DD2D44"/>
    <w:rsid w:val="00DD3A63"/>
    <w:rsid w:val="00DD402B"/>
    <w:rsid w:val="00DD6152"/>
    <w:rsid w:val="00DD62AE"/>
    <w:rsid w:val="00DD6A2D"/>
    <w:rsid w:val="00DD6D56"/>
    <w:rsid w:val="00DD7EDC"/>
    <w:rsid w:val="00DE0AED"/>
    <w:rsid w:val="00DE0DB6"/>
    <w:rsid w:val="00DE1E10"/>
    <w:rsid w:val="00DE272A"/>
    <w:rsid w:val="00DE2995"/>
    <w:rsid w:val="00DE2A17"/>
    <w:rsid w:val="00DE44E0"/>
    <w:rsid w:val="00DE5793"/>
    <w:rsid w:val="00DE59EC"/>
    <w:rsid w:val="00DE5C23"/>
    <w:rsid w:val="00DF05AB"/>
    <w:rsid w:val="00DF0B87"/>
    <w:rsid w:val="00DF0EC9"/>
    <w:rsid w:val="00DF1645"/>
    <w:rsid w:val="00DF25B9"/>
    <w:rsid w:val="00DF2BEF"/>
    <w:rsid w:val="00DF33F3"/>
    <w:rsid w:val="00DF38CB"/>
    <w:rsid w:val="00DF51CF"/>
    <w:rsid w:val="00DF54DE"/>
    <w:rsid w:val="00DF5A9A"/>
    <w:rsid w:val="00DF6643"/>
    <w:rsid w:val="00DF7007"/>
    <w:rsid w:val="00E009D1"/>
    <w:rsid w:val="00E011B9"/>
    <w:rsid w:val="00E01701"/>
    <w:rsid w:val="00E01FEF"/>
    <w:rsid w:val="00E0219F"/>
    <w:rsid w:val="00E02328"/>
    <w:rsid w:val="00E025A1"/>
    <w:rsid w:val="00E02E02"/>
    <w:rsid w:val="00E03CE1"/>
    <w:rsid w:val="00E041E1"/>
    <w:rsid w:val="00E04978"/>
    <w:rsid w:val="00E07E43"/>
    <w:rsid w:val="00E12D42"/>
    <w:rsid w:val="00E13052"/>
    <w:rsid w:val="00E13453"/>
    <w:rsid w:val="00E13ABB"/>
    <w:rsid w:val="00E14473"/>
    <w:rsid w:val="00E151EF"/>
    <w:rsid w:val="00E169E2"/>
    <w:rsid w:val="00E16EDB"/>
    <w:rsid w:val="00E16F11"/>
    <w:rsid w:val="00E16F4A"/>
    <w:rsid w:val="00E17783"/>
    <w:rsid w:val="00E17D72"/>
    <w:rsid w:val="00E20C03"/>
    <w:rsid w:val="00E20D21"/>
    <w:rsid w:val="00E20F42"/>
    <w:rsid w:val="00E21214"/>
    <w:rsid w:val="00E22013"/>
    <w:rsid w:val="00E239EC"/>
    <w:rsid w:val="00E24099"/>
    <w:rsid w:val="00E24D79"/>
    <w:rsid w:val="00E25072"/>
    <w:rsid w:val="00E25792"/>
    <w:rsid w:val="00E25882"/>
    <w:rsid w:val="00E259F0"/>
    <w:rsid w:val="00E25C7B"/>
    <w:rsid w:val="00E27038"/>
    <w:rsid w:val="00E27737"/>
    <w:rsid w:val="00E27C2D"/>
    <w:rsid w:val="00E3048E"/>
    <w:rsid w:val="00E30FC1"/>
    <w:rsid w:val="00E33637"/>
    <w:rsid w:val="00E3373C"/>
    <w:rsid w:val="00E362A5"/>
    <w:rsid w:val="00E37A4A"/>
    <w:rsid w:val="00E40CAE"/>
    <w:rsid w:val="00E40E5E"/>
    <w:rsid w:val="00E41BA4"/>
    <w:rsid w:val="00E423E4"/>
    <w:rsid w:val="00E42F58"/>
    <w:rsid w:val="00E43C22"/>
    <w:rsid w:val="00E44251"/>
    <w:rsid w:val="00E44962"/>
    <w:rsid w:val="00E45724"/>
    <w:rsid w:val="00E4626B"/>
    <w:rsid w:val="00E4627C"/>
    <w:rsid w:val="00E464CE"/>
    <w:rsid w:val="00E46D07"/>
    <w:rsid w:val="00E46E49"/>
    <w:rsid w:val="00E51143"/>
    <w:rsid w:val="00E5127C"/>
    <w:rsid w:val="00E51459"/>
    <w:rsid w:val="00E53340"/>
    <w:rsid w:val="00E5348B"/>
    <w:rsid w:val="00E5460F"/>
    <w:rsid w:val="00E57232"/>
    <w:rsid w:val="00E60374"/>
    <w:rsid w:val="00E60A36"/>
    <w:rsid w:val="00E60B88"/>
    <w:rsid w:val="00E61765"/>
    <w:rsid w:val="00E61A9D"/>
    <w:rsid w:val="00E61B4E"/>
    <w:rsid w:val="00E64A6B"/>
    <w:rsid w:val="00E64C71"/>
    <w:rsid w:val="00E64E69"/>
    <w:rsid w:val="00E65622"/>
    <w:rsid w:val="00E6563C"/>
    <w:rsid w:val="00E658A6"/>
    <w:rsid w:val="00E65E8C"/>
    <w:rsid w:val="00E70973"/>
    <w:rsid w:val="00E71DDA"/>
    <w:rsid w:val="00E73332"/>
    <w:rsid w:val="00E75160"/>
    <w:rsid w:val="00E75931"/>
    <w:rsid w:val="00E761E7"/>
    <w:rsid w:val="00E77708"/>
    <w:rsid w:val="00E77FC8"/>
    <w:rsid w:val="00E8069D"/>
    <w:rsid w:val="00E8100F"/>
    <w:rsid w:val="00E8105A"/>
    <w:rsid w:val="00E811DB"/>
    <w:rsid w:val="00E817E9"/>
    <w:rsid w:val="00E81B69"/>
    <w:rsid w:val="00E82573"/>
    <w:rsid w:val="00E83B18"/>
    <w:rsid w:val="00E843D1"/>
    <w:rsid w:val="00E84B1D"/>
    <w:rsid w:val="00E85C13"/>
    <w:rsid w:val="00E8792C"/>
    <w:rsid w:val="00E87A6D"/>
    <w:rsid w:val="00E90713"/>
    <w:rsid w:val="00E91889"/>
    <w:rsid w:val="00E918FF"/>
    <w:rsid w:val="00E91AA5"/>
    <w:rsid w:val="00E91C9D"/>
    <w:rsid w:val="00E91CD7"/>
    <w:rsid w:val="00E92060"/>
    <w:rsid w:val="00E934CA"/>
    <w:rsid w:val="00E947C3"/>
    <w:rsid w:val="00E952D6"/>
    <w:rsid w:val="00E95A44"/>
    <w:rsid w:val="00E971D5"/>
    <w:rsid w:val="00EA0F62"/>
    <w:rsid w:val="00EA0FFA"/>
    <w:rsid w:val="00EA45F2"/>
    <w:rsid w:val="00EA53B5"/>
    <w:rsid w:val="00EA7550"/>
    <w:rsid w:val="00EB1465"/>
    <w:rsid w:val="00EB1BBB"/>
    <w:rsid w:val="00EB1E79"/>
    <w:rsid w:val="00EB27AF"/>
    <w:rsid w:val="00EB32DB"/>
    <w:rsid w:val="00EB34AC"/>
    <w:rsid w:val="00EB3DC2"/>
    <w:rsid w:val="00EB3E49"/>
    <w:rsid w:val="00EB3EC3"/>
    <w:rsid w:val="00EB404E"/>
    <w:rsid w:val="00EB58AD"/>
    <w:rsid w:val="00EC04D0"/>
    <w:rsid w:val="00EC0AB0"/>
    <w:rsid w:val="00EC0EB2"/>
    <w:rsid w:val="00EC1C27"/>
    <w:rsid w:val="00EC32DD"/>
    <w:rsid w:val="00EC3845"/>
    <w:rsid w:val="00EC430E"/>
    <w:rsid w:val="00EC47C7"/>
    <w:rsid w:val="00EC48CE"/>
    <w:rsid w:val="00EC4E7C"/>
    <w:rsid w:val="00EC5260"/>
    <w:rsid w:val="00EC545B"/>
    <w:rsid w:val="00EC7137"/>
    <w:rsid w:val="00EC7838"/>
    <w:rsid w:val="00ED0862"/>
    <w:rsid w:val="00ED122C"/>
    <w:rsid w:val="00ED12A5"/>
    <w:rsid w:val="00ED17AC"/>
    <w:rsid w:val="00ED23FB"/>
    <w:rsid w:val="00ED306A"/>
    <w:rsid w:val="00ED42D4"/>
    <w:rsid w:val="00EE077B"/>
    <w:rsid w:val="00EE17F3"/>
    <w:rsid w:val="00EE1D06"/>
    <w:rsid w:val="00EE3C3C"/>
    <w:rsid w:val="00EE3C5B"/>
    <w:rsid w:val="00EE47A8"/>
    <w:rsid w:val="00EE5A7F"/>
    <w:rsid w:val="00EE6AD1"/>
    <w:rsid w:val="00EE6F59"/>
    <w:rsid w:val="00EE74BB"/>
    <w:rsid w:val="00EE757B"/>
    <w:rsid w:val="00EE7925"/>
    <w:rsid w:val="00EF03F4"/>
    <w:rsid w:val="00EF0CCA"/>
    <w:rsid w:val="00EF0E9B"/>
    <w:rsid w:val="00EF44ED"/>
    <w:rsid w:val="00EF4F4D"/>
    <w:rsid w:val="00EF5909"/>
    <w:rsid w:val="00EF5D1B"/>
    <w:rsid w:val="00EF5E64"/>
    <w:rsid w:val="00EF5E86"/>
    <w:rsid w:val="00EF6817"/>
    <w:rsid w:val="00EF68B9"/>
    <w:rsid w:val="00EF7FF6"/>
    <w:rsid w:val="00F00C91"/>
    <w:rsid w:val="00F0268D"/>
    <w:rsid w:val="00F06373"/>
    <w:rsid w:val="00F06CCA"/>
    <w:rsid w:val="00F072A7"/>
    <w:rsid w:val="00F11259"/>
    <w:rsid w:val="00F1188A"/>
    <w:rsid w:val="00F125D7"/>
    <w:rsid w:val="00F12685"/>
    <w:rsid w:val="00F1284C"/>
    <w:rsid w:val="00F12C0B"/>
    <w:rsid w:val="00F12DBD"/>
    <w:rsid w:val="00F1394F"/>
    <w:rsid w:val="00F1395C"/>
    <w:rsid w:val="00F13A14"/>
    <w:rsid w:val="00F13A94"/>
    <w:rsid w:val="00F13D4C"/>
    <w:rsid w:val="00F1501D"/>
    <w:rsid w:val="00F15DDE"/>
    <w:rsid w:val="00F16410"/>
    <w:rsid w:val="00F20140"/>
    <w:rsid w:val="00F20A5E"/>
    <w:rsid w:val="00F2183B"/>
    <w:rsid w:val="00F22B97"/>
    <w:rsid w:val="00F23726"/>
    <w:rsid w:val="00F237A0"/>
    <w:rsid w:val="00F237B5"/>
    <w:rsid w:val="00F251B4"/>
    <w:rsid w:val="00F30732"/>
    <w:rsid w:val="00F30803"/>
    <w:rsid w:val="00F31F69"/>
    <w:rsid w:val="00F352B7"/>
    <w:rsid w:val="00F3584E"/>
    <w:rsid w:val="00F378F8"/>
    <w:rsid w:val="00F37B90"/>
    <w:rsid w:val="00F37C36"/>
    <w:rsid w:val="00F37E34"/>
    <w:rsid w:val="00F40227"/>
    <w:rsid w:val="00F40834"/>
    <w:rsid w:val="00F420E1"/>
    <w:rsid w:val="00F4247D"/>
    <w:rsid w:val="00F4391C"/>
    <w:rsid w:val="00F43F3D"/>
    <w:rsid w:val="00F448FE"/>
    <w:rsid w:val="00F44F8F"/>
    <w:rsid w:val="00F47081"/>
    <w:rsid w:val="00F4754E"/>
    <w:rsid w:val="00F4770A"/>
    <w:rsid w:val="00F52844"/>
    <w:rsid w:val="00F529D9"/>
    <w:rsid w:val="00F5495E"/>
    <w:rsid w:val="00F57017"/>
    <w:rsid w:val="00F5732C"/>
    <w:rsid w:val="00F57AFC"/>
    <w:rsid w:val="00F57B3A"/>
    <w:rsid w:val="00F631B8"/>
    <w:rsid w:val="00F64776"/>
    <w:rsid w:val="00F64C43"/>
    <w:rsid w:val="00F65483"/>
    <w:rsid w:val="00F65797"/>
    <w:rsid w:val="00F67BB4"/>
    <w:rsid w:val="00F70E50"/>
    <w:rsid w:val="00F71227"/>
    <w:rsid w:val="00F719B8"/>
    <w:rsid w:val="00F71C09"/>
    <w:rsid w:val="00F735EE"/>
    <w:rsid w:val="00F749ED"/>
    <w:rsid w:val="00F74C49"/>
    <w:rsid w:val="00F764A5"/>
    <w:rsid w:val="00F76D2F"/>
    <w:rsid w:val="00F77139"/>
    <w:rsid w:val="00F775E2"/>
    <w:rsid w:val="00F804A4"/>
    <w:rsid w:val="00F80D4F"/>
    <w:rsid w:val="00F81734"/>
    <w:rsid w:val="00F8283F"/>
    <w:rsid w:val="00F843D7"/>
    <w:rsid w:val="00F86714"/>
    <w:rsid w:val="00F901ED"/>
    <w:rsid w:val="00F9200C"/>
    <w:rsid w:val="00F92151"/>
    <w:rsid w:val="00F94594"/>
    <w:rsid w:val="00F94919"/>
    <w:rsid w:val="00F95F10"/>
    <w:rsid w:val="00F963F5"/>
    <w:rsid w:val="00FA037E"/>
    <w:rsid w:val="00FA20A1"/>
    <w:rsid w:val="00FA3ACA"/>
    <w:rsid w:val="00FA48C6"/>
    <w:rsid w:val="00FA54AC"/>
    <w:rsid w:val="00FA5522"/>
    <w:rsid w:val="00FA5848"/>
    <w:rsid w:val="00FA6218"/>
    <w:rsid w:val="00FA6799"/>
    <w:rsid w:val="00FA697F"/>
    <w:rsid w:val="00FA73D5"/>
    <w:rsid w:val="00FA75D9"/>
    <w:rsid w:val="00FA7744"/>
    <w:rsid w:val="00FB0160"/>
    <w:rsid w:val="00FB133B"/>
    <w:rsid w:val="00FB29D0"/>
    <w:rsid w:val="00FB2CA5"/>
    <w:rsid w:val="00FB3988"/>
    <w:rsid w:val="00FB46C5"/>
    <w:rsid w:val="00FB5112"/>
    <w:rsid w:val="00FC1D81"/>
    <w:rsid w:val="00FC22B6"/>
    <w:rsid w:val="00FC2B7A"/>
    <w:rsid w:val="00FC3577"/>
    <w:rsid w:val="00FC3CC5"/>
    <w:rsid w:val="00FC3E1A"/>
    <w:rsid w:val="00FC3FDE"/>
    <w:rsid w:val="00FC59CA"/>
    <w:rsid w:val="00FC7A7C"/>
    <w:rsid w:val="00FC7CA4"/>
    <w:rsid w:val="00FD1128"/>
    <w:rsid w:val="00FD1FAB"/>
    <w:rsid w:val="00FD350D"/>
    <w:rsid w:val="00FD373D"/>
    <w:rsid w:val="00FD4053"/>
    <w:rsid w:val="00FD45B9"/>
    <w:rsid w:val="00FD4EE2"/>
    <w:rsid w:val="00FD5A37"/>
    <w:rsid w:val="00FD6AD1"/>
    <w:rsid w:val="00FD6AEC"/>
    <w:rsid w:val="00FD6FD5"/>
    <w:rsid w:val="00FD7698"/>
    <w:rsid w:val="00FD7DDF"/>
    <w:rsid w:val="00FD7DFB"/>
    <w:rsid w:val="00FE06FE"/>
    <w:rsid w:val="00FE1EDB"/>
    <w:rsid w:val="00FE2006"/>
    <w:rsid w:val="00FE2A01"/>
    <w:rsid w:val="00FE2ADA"/>
    <w:rsid w:val="00FE3A4B"/>
    <w:rsid w:val="00FE51FD"/>
    <w:rsid w:val="00FE60FD"/>
    <w:rsid w:val="00FE6550"/>
    <w:rsid w:val="00FE65D7"/>
    <w:rsid w:val="00FE6C4A"/>
    <w:rsid w:val="00FF0188"/>
    <w:rsid w:val="00FF25B4"/>
    <w:rsid w:val="00FF26E2"/>
    <w:rsid w:val="00FF3169"/>
    <w:rsid w:val="00FF3C15"/>
    <w:rsid w:val="00FF4123"/>
    <w:rsid w:val="00FF4631"/>
    <w:rsid w:val="00FF4645"/>
    <w:rsid w:val="00FF5F4E"/>
    <w:rsid w:val="00FF635F"/>
    <w:rsid w:val="00FF666C"/>
    <w:rsid w:val="00FF72A0"/>
    <w:rsid w:val="0949894B"/>
    <w:rsid w:val="0B679D22"/>
    <w:rsid w:val="105465A7"/>
    <w:rsid w:val="184ECB6D"/>
    <w:rsid w:val="189D9371"/>
    <w:rsid w:val="1C782BF4"/>
    <w:rsid w:val="202BC180"/>
    <w:rsid w:val="2192956F"/>
    <w:rsid w:val="32C0BD9C"/>
    <w:rsid w:val="357816FD"/>
    <w:rsid w:val="36FDD1CB"/>
    <w:rsid w:val="3B6B0541"/>
    <w:rsid w:val="42984A6E"/>
    <w:rsid w:val="495FC0EA"/>
    <w:rsid w:val="4ECEC008"/>
    <w:rsid w:val="520660CA"/>
    <w:rsid w:val="53C34428"/>
    <w:rsid w:val="563D1D4B"/>
    <w:rsid w:val="571D304B"/>
    <w:rsid w:val="5A48785E"/>
    <w:rsid w:val="5A5A7125"/>
    <w:rsid w:val="5B68E829"/>
    <w:rsid w:val="5F190A4A"/>
    <w:rsid w:val="6FF561E5"/>
    <w:rsid w:val="713BD86D"/>
    <w:rsid w:val="778093C3"/>
    <w:rsid w:val="78CFBBA6"/>
    <w:rsid w:val="7C6D0E30"/>
    <w:rsid w:val="7D13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F5E6B"/>
  <w15:chartTrackingRefBased/>
  <w15:docId w15:val="{325011D3-E082-43E2-94EE-684A40B58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841"/>
    <w:pPr>
      <w:spacing w:after="0" w:line="240" w:lineRule="auto"/>
      <w:jc w:val="both"/>
    </w:pPr>
    <w:rPr>
      <w:rFonts w:ascii="Roboto" w:hAnsi="Roboto"/>
      <w:color w:val="000000" w:themeColor="text1"/>
      <w:sz w:val="24"/>
    </w:rPr>
  </w:style>
  <w:style w:type="paragraph" w:styleId="Ttulo1">
    <w:name w:val="heading 1"/>
    <w:aliases w:val="Títulos"/>
    <w:basedOn w:val="Normal"/>
    <w:next w:val="Normal"/>
    <w:link w:val="Ttulo1Car"/>
    <w:uiPriority w:val="9"/>
    <w:qFormat/>
    <w:rsid w:val="00204E76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A919D"/>
      <w:szCs w:val="32"/>
    </w:rPr>
  </w:style>
  <w:style w:type="paragraph" w:styleId="Ttulo2">
    <w:name w:val="heading 2"/>
    <w:aliases w:val="Contenido"/>
    <w:basedOn w:val="Normal"/>
    <w:next w:val="Normal"/>
    <w:link w:val="Ttulo2Car"/>
    <w:uiPriority w:val="9"/>
    <w:unhideWhenUsed/>
    <w:qFormat/>
    <w:rsid w:val="00A150FF"/>
    <w:pPr>
      <w:keepNext/>
      <w:keepLines/>
      <w:numPr>
        <w:ilvl w:val="1"/>
        <w:numId w:val="2"/>
      </w:numPr>
      <w:spacing w:line="360" w:lineRule="auto"/>
      <w:outlineLvl w:val="1"/>
    </w:pPr>
    <w:rPr>
      <w:rFonts w:eastAsiaTheme="majorEastAsia" w:cstheme="majorBidi"/>
      <w:color w:val="0A919D"/>
      <w:sz w:val="26"/>
      <w:szCs w:val="26"/>
    </w:rPr>
  </w:style>
  <w:style w:type="paragraph" w:styleId="Ttulo3">
    <w:name w:val="heading 3"/>
    <w:aliases w:val="1. Tabla de contenido"/>
    <w:basedOn w:val="Normal"/>
    <w:next w:val="Normal"/>
    <w:link w:val="Ttulo3Car"/>
    <w:uiPriority w:val="9"/>
    <w:unhideWhenUsed/>
    <w:qFormat/>
    <w:rsid w:val="00204E76"/>
    <w:pPr>
      <w:keepNext/>
      <w:keepLines/>
      <w:spacing w:before="240" w:line="360" w:lineRule="auto"/>
      <w:jc w:val="left"/>
      <w:outlineLvl w:val="2"/>
    </w:pPr>
    <w:rPr>
      <w:rFonts w:eastAsiaTheme="majorEastAsia" w:cstheme="majorBidi"/>
      <w:color w:val="0A919D"/>
      <w:szCs w:val="24"/>
    </w:rPr>
  </w:style>
  <w:style w:type="paragraph" w:styleId="Ttulo4">
    <w:name w:val="heading 4"/>
    <w:aliases w:val="1.1 Tabal de contenido"/>
    <w:basedOn w:val="Normal"/>
    <w:next w:val="Normal"/>
    <w:link w:val="Ttulo4Car"/>
    <w:uiPriority w:val="9"/>
    <w:unhideWhenUsed/>
    <w:qFormat/>
    <w:rsid w:val="00D737E0"/>
    <w:pPr>
      <w:keepNext/>
      <w:keepLines/>
      <w:numPr>
        <w:ilvl w:val="3"/>
        <w:numId w:val="2"/>
      </w:numPr>
      <w:spacing w:before="240" w:after="240" w:line="360" w:lineRule="auto"/>
      <w:outlineLvl w:val="3"/>
    </w:pPr>
    <w:rPr>
      <w:rFonts w:eastAsiaTheme="majorEastAsia" w:cstheme="majorBidi"/>
      <w:iCs/>
      <w:color w:val="0A919D"/>
    </w:rPr>
  </w:style>
  <w:style w:type="paragraph" w:styleId="Ttulo5">
    <w:name w:val="heading 5"/>
    <w:basedOn w:val="Normal"/>
    <w:next w:val="Normal"/>
    <w:link w:val="Ttulo5Car"/>
    <w:uiPriority w:val="9"/>
    <w:unhideWhenUsed/>
    <w:rsid w:val="00D737E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D737E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D737E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37E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D737E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Car"/>
    <w:basedOn w:val="Fuentedeprrafopredeter"/>
    <w:link w:val="Ttulo1"/>
    <w:uiPriority w:val="9"/>
    <w:rsid w:val="00204E76"/>
    <w:rPr>
      <w:rFonts w:ascii="Roboto" w:eastAsiaTheme="majorEastAsia" w:hAnsi="Roboto" w:cstheme="majorBidi"/>
      <w:b/>
      <w:caps/>
      <w:color w:val="0A919D"/>
      <w:sz w:val="24"/>
      <w:szCs w:val="32"/>
    </w:rPr>
  </w:style>
  <w:style w:type="character" w:customStyle="1" w:styleId="Ttulo2Car">
    <w:name w:val="Título 2 Car"/>
    <w:aliases w:val="Contenido Car"/>
    <w:basedOn w:val="Fuentedeprrafopredeter"/>
    <w:link w:val="Ttulo2"/>
    <w:uiPriority w:val="9"/>
    <w:rsid w:val="00A150FF"/>
    <w:rPr>
      <w:rFonts w:ascii="Roboto" w:eastAsiaTheme="majorEastAsia" w:hAnsi="Roboto" w:cstheme="majorBidi"/>
      <w:color w:val="0A919D"/>
      <w:sz w:val="26"/>
      <w:szCs w:val="26"/>
    </w:rPr>
  </w:style>
  <w:style w:type="character" w:customStyle="1" w:styleId="Ttulo3Car">
    <w:name w:val="Título 3 Car"/>
    <w:aliases w:val="1. Tabla de contenido Car"/>
    <w:basedOn w:val="Fuentedeprrafopredeter"/>
    <w:link w:val="Ttulo3"/>
    <w:uiPriority w:val="9"/>
    <w:rsid w:val="00204E76"/>
    <w:rPr>
      <w:rFonts w:ascii="Roboto" w:eastAsiaTheme="majorEastAsia" w:hAnsi="Roboto" w:cstheme="majorBidi"/>
      <w:color w:val="0A919D"/>
      <w:sz w:val="24"/>
      <w:szCs w:val="24"/>
    </w:rPr>
  </w:style>
  <w:style w:type="character" w:customStyle="1" w:styleId="Ttulo4Car">
    <w:name w:val="Título 4 Car"/>
    <w:aliases w:val="1.1 Tabal de contenido Car"/>
    <w:basedOn w:val="Fuentedeprrafopredeter"/>
    <w:link w:val="Ttulo4"/>
    <w:uiPriority w:val="9"/>
    <w:rsid w:val="00D737E0"/>
    <w:rPr>
      <w:rFonts w:ascii="Roboto" w:eastAsiaTheme="majorEastAsia" w:hAnsi="Roboto" w:cstheme="majorBidi"/>
      <w:iCs/>
      <w:color w:val="0A919D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D737E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D737E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rsid w:val="00D737E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rsid w:val="00D737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D737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AA359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A3599"/>
  </w:style>
  <w:style w:type="paragraph" w:styleId="Piedepgina">
    <w:name w:val="footer"/>
    <w:basedOn w:val="Normal"/>
    <w:link w:val="PiedepginaCar"/>
    <w:uiPriority w:val="99"/>
    <w:unhideWhenUsed/>
    <w:rsid w:val="00AA359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A3599"/>
  </w:style>
  <w:style w:type="paragraph" w:customStyle="1" w:styleId="Wposs">
    <w:name w:val="Wposs"/>
    <w:rsid w:val="007F0544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unhideWhenUsed/>
    <w:rsid w:val="00682CEA"/>
    <w:pPr>
      <w:spacing w:after="100"/>
    </w:pPr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0A4395"/>
    <w:pPr>
      <w:spacing w:after="100"/>
      <w:ind w:left="220"/>
    </w:pPr>
  </w:style>
  <w:style w:type="paragraph" w:styleId="TtuloTDC">
    <w:name w:val="TOC Heading"/>
    <w:basedOn w:val="Ttulo1"/>
    <w:next w:val="Normal"/>
    <w:uiPriority w:val="39"/>
    <w:unhideWhenUsed/>
    <w:qFormat/>
    <w:rsid w:val="000A4395"/>
    <w:pPr>
      <w:outlineLvl w:val="9"/>
    </w:pPr>
    <w:rPr>
      <w:lang w:eastAsia="es-CO"/>
    </w:rPr>
  </w:style>
  <w:style w:type="character" w:styleId="Hipervnculo">
    <w:name w:val="Hyperlink"/>
    <w:basedOn w:val="Fuentedeprrafopredeter"/>
    <w:uiPriority w:val="99"/>
    <w:unhideWhenUsed/>
    <w:rsid w:val="000A4395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682CEA"/>
    <w:pPr>
      <w:spacing w:after="100"/>
      <w:ind w:left="440"/>
    </w:pPr>
    <w:rPr>
      <w:rFonts w:eastAsiaTheme="minorEastAsia" w:cs="Times New Roman"/>
      <w:lang w:eastAsia="es-CO"/>
    </w:rPr>
  </w:style>
  <w:style w:type="paragraph" w:styleId="Sinespaciado">
    <w:name w:val="No Spacing"/>
    <w:uiPriority w:val="1"/>
    <w:rsid w:val="00275356"/>
    <w:pPr>
      <w:spacing w:after="0" w:line="240" w:lineRule="auto"/>
    </w:pPr>
    <w:rPr>
      <w:rFonts w:ascii="Roboto" w:hAnsi="Roboto"/>
      <w:color w:val="000000" w:themeColor="text1"/>
      <w:sz w:val="24"/>
    </w:rPr>
  </w:style>
  <w:style w:type="paragraph" w:styleId="Subttulo">
    <w:name w:val="Subtitle"/>
    <w:basedOn w:val="Normal"/>
    <w:next w:val="Normal"/>
    <w:link w:val="SubttuloCar"/>
    <w:qFormat/>
    <w:rsid w:val="00275356"/>
    <w:pPr>
      <w:numPr>
        <w:ilvl w:val="1"/>
      </w:numPr>
    </w:pPr>
    <w:rPr>
      <w:rFonts w:eastAsiaTheme="minorEastAsia"/>
      <w:b/>
      <w:color w:val="0A919D"/>
      <w:spacing w:val="15"/>
      <w:sz w:val="28"/>
    </w:rPr>
  </w:style>
  <w:style w:type="character" w:customStyle="1" w:styleId="SubttuloCar">
    <w:name w:val="Subtítulo Car"/>
    <w:basedOn w:val="Fuentedeprrafopredeter"/>
    <w:link w:val="Subttulo"/>
    <w:rsid w:val="00275356"/>
    <w:rPr>
      <w:rFonts w:ascii="Roboto" w:eastAsiaTheme="minorEastAsia" w:hAnsi="Roboto"/>
      <w:b/>
      <w:color w:val="0A919D"/>
      <w:spacing w:val="15"/>
      <w:sz w:val="28"/>
    </w:rPr>
  </w:style>
  <w:style w:type="paragraph" w:styleId="Prrafodelista">
    <w:name w:val="List Paragraph"/>
    <w:basedOn w:val="Normal"/>
    <w:link w:val="PrrafodelistaCar"/>
    <w:uiPriority w:val="34"/>
    <w:qFormat/>
    <w:rsid w:val="00161B40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28291D"/>
    <w:rPr>
      <w:rFonts w:ascii="Roboto" w:hAnsi="Roboto"/>
      <w:color w:val="000000" w:themeColor="text1"/>
      <w:sz w:val="24"/>
    </w:rPr>
  </w:style>
  <w:style w:type="paragraph" w:customStyle="1" w:styleId="Vieta">
    <w:name w:val="Viñeta"/>
    <w:basedOn w:val="Prrafodelista"/>
    <w:link w:val="VietaCar"/>
    <w:qFormat/>
    <w:rsid w:val="0028291D"/>
    <w:pPr>
      <w:numPr>
        <w:numId w:val="1"/>
      </w:numPr>
      <w:spacing w:before="200" w:line="360" w:lineRule="auto"/>
    </w:pPr>
  </w:style>
  <w:style w:type="character" w:customStyle="1" w:styleId="VietaCar">
    <w:name w:val="Viñeta Car"/>
    <w:basedOn w:val="PrrafodelistaCar"/>
    <w:link w:val="Vieta"/>
    <w:rsid w:val="0028291D"/>
    <w:rPr>
      <w:rFonts w:ascii="Roboto" w:hAnsi="Roboto"/>
      <w:color w:val="000000" w:themeColor="text1"/>
      <w:sz w:val="24"/>
    </w:rPr>
  </w:style>
  <w:style w:type="paragraph" w:customStyle="1" w:styleId="Normalsinjustificado">
    <w:name w:val="Normal sin justificado"/>
    <w:basedOn w:val="Normal"/>
    <w:link w:val="NormalsinjustificadoCar"/>
    <w:qFormat/>
    <w:rsid w:val="0028291D"/>
    <w:pPr>
      <w:jc w:val="left"/>
    </w:pPr>
    <w:rPr>
      <w:rFonts w:eastAsiaTheme="majorEastAsia" w:cstheme="majorBidi"/>
      <w:noProof/>
      <w:sz w:val="16"/>
    </w:rPr>
  </w:style>
  <w:style w:type="character" w:customStyle="1" w:styleId="NormalsinjustificadoCar">
    <w:name w:val="Normal sin justificado Car"/>
    <w:basedOn w:val="Fuentedeprrafopredeter"/>
    <w:link w:val="Normalsinjustificado"/>
    <w:rsid w:val="0028291D"/>
    <w:rPr>
      <w:rFonts w:ascii="Roboto" w:eastAsiaTheme="majorEastAsia" w:hAnsi="Roboto" w:cstheme="majorBidi"/>
      <w:noProof/>
      <w:color w:val="000000" w:themeColor="text1"/>
      <w:sz w:val="16"/>
    </w:rPr>
  </w:style>
  <w:style w:type="table" w:styleId="Tablaconcuadrcula">
    <w:name w:val="Table Grid"/>
    <w:basedOn w:val="Tablanormal"/>
    <w:uiPriority w:val="39"/>
    <w:rsid w:val="00854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85479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85479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parrafo1">
    <w:name w:val="parrafo 1"/>
    <w:basedOn w:val="Fuentedeprrafopredeter"/>
    <w:uiPriority w:val="1"/>
    <w:qFormat/>
    <w:rsid w:val="001E73A5"/>
    <w:rPr>
      <w:rFonts w:ascii="Tahoma" w:hAnsi="Tahoma"/>
      <w:b/>
      <w:i w:val="0"/>
      <w:color w:val="0A919D"/>
      <w:sz w:val="40"/>
      <w:szCs w:val="52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95373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9E3F5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3F58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3F58"/>
    <w:rPr>
      <w:rFonts w:ascii="Roboto" w:hAnsi="Roboto"/>
      <w:color w:val="000000" w:themeColor="text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3F5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3F58"/>
    <w:rPr>
      <w:rFonts w:ascii="Roboto" w:hAnsi="Roboto"/>
      <w:b/>
      <w:bCs/>
      <w:color w:val="000000" w:themeColor="text1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62BF"/>
    <w:rPr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sid w:val="00072409"/>
    <w:pPr>
      <w:widowControl w:val="0"/>
      <w:autoSpaceDE w:val="0"/>
      <w:autoSpaceDN w:val="0"/>
      <w:jc w:val="left"/>
    </w:pPr>
    <w:rPr>
      <w:rFonts w:ascii="Carlito" w:eastAsia="Carlito" w:hAnsi="Carlito" w:cs="Carlito"/>
      <w:color w:val="auto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72409"/>
    <w:rPr>
      <w:rFonts w:ascii="Carlito" w:eastAsia="Carlito" w:hAnsi="Carlito" w:cs="Carlito"/>
      <w:sz w:val="16"/>
      <w:szCs w:val="16"/>
      <w:lang w:val="es-ES"/>
    </w:rPr>
  </w:style>
  <w:style w:type="paragraph" w:customStyle="1" w:styleId="TableParagraph">
    <w:name w:val="Table Paragraph"/>
    <w:basedOn w:val="Normal"/>
    <w:uiPriority w:val="1"/>
    <w:qFormat/>
    <w:rsid w:val="00072409"/>
    <w:pPr>
      <w:widowControl w:val="0"/>
      <w:autoSpaceDE w:val="0"/>
      <w:autoSpaceDN w:val="0"/>
      <w:spacing w:line="274" w:lineRule="exact"/>
      <w:ind w:left="110"/>
      <w:jc w:val="left"/>
    </w:pPr>
    <w:rPr>
      <w:rFonts w:ascii="Carlito" w:eastAsia="Carlito" w:hAnsi="Carlito" w:cs="Carlito"/>
      <w:color w:val="auto"/>
      <w:sz w:val="22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2685"/>
    <w:rPr>
      <w:rFonts w:ascii="Courier New" w:eastAsia="Times New Roman" w:hAnsi="Courier New" w:cs="Courier New"/>
      <w:sz w:val="20"/>
      <w:szCs w:val="20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26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color w:val="auto"/>
      <w:sz w:val="20"/>
      <w:szCs w:val="20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246FE2"/>
    <w:rPr>
      <w:color w:val="605E5C"/>
      <w:shd w:val="clear" w:color="auto" w:fill="E1DFDD"/>
    </w:rPr>
  </w:style>
  <w:style w:type="table" w:styleId="Tablanormal1">
    <w:name w:val="Plain Table 1"/>
    <w:basedOn w:val="Tablanormal"/>
    <w:uiPriority w:val="41"/>
    <w:rsid w:val="00CF3E8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2-nfasis6">
    <w:name w:val="Grid Table 2 Accent 6"/>
    <w:basedOn w:val="Tablanormal"/>
    <w:uiPriority w:val="47"/>
    <w:rsid w:val="00CF3E85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NormalTable0">
    <w:name w:val="Normal Table0"/>
    <w:uiPriority w:val="2"/>
    <w:semiHidden/>
    <w:unhideWhenUsed/>
    <w:qFormat/>
    <w:rsid w:val="008E60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lista4-nfasis5">
    <w:name w:val="List Table 4 Accent 5"/>
    <w:basedOn w:val="Tablanormal"/>
    <w:uiPriority w:val="49"/>
    <w:rsid w:val="00104E4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Encabezado2">
    <w:name w:val="Encabezado2"/>
    <w:basedOn w:val="Normal"/>
    <w:next w:val="Subttulo"/>
    <w:rsid w:val="00757A8B"/>
    <w:pPr>
      <w:keepNext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before="240" w:after="120"/>
      <w:jc w:val="center"/>
    </w:pPr>
    <w:rPr>
      <w:rFonts w:ascii="Helvetica" w:eastAsia="Microsoft YaHei" w:hAnsi="Helvetica" w:cs="Arial Unicode MS"/>
      <w:b/>
      <w:bCs/>
      <w:color w:val="000000"/>
      <w:kern w:val="1"/>
      <w:sz w:val="60"/>
      <w:szCs w:val="60"/>
      <w:lang w:val="es-ES" w:eastAsia="zh-CN"/>
    </w:rPr>
  </w:style>
  <w:style w:type="paragraph" w:customStyle="1" w:styleId="Cuerpo">
    <w:name w:val="Cuerpo"/>
    <w:rsid w:val="00757A8B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</w:pPr>
    <w:rPr>
      <w:rFonts w:ascii="Helvetica" w:eastAsia="Helvetica" w:hAnsi="Helvetica" w:cs="Helvetica"/>
      <w:color w:val="000000"/>
      <w:kern w:val="1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8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2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5.svg"/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13" Type="http://schemas.openxmlformats.org/officeDocument/2006/relationships/image" Target="media/image13.png"/><Relationship Id="rId18" Type="http://schemas.openxmlformats.org/officeDocument/2006/relationships/image" Target="media/image19.png"/><Relationship Id="rId3" Type="http://schemas.openxmlformats.org/officeDocument/2006/relationships/image" Target="media/image3.png"/><Relationship Id="rId21" Type="http://schemas.openxmlformats.org/officeDocument/2006/relationships/image" Target="media/image22.png"/><Relationship Id="rId7" Type="http://schemas.openxmlformats.org/officeDocument/2006/relationships/image" Target="media/image7.png"/><Relationship Id="rId12" Type="http://schemas.openxmlformats.org/officeDocument/2006/relationships/image" Target="media/image12.svg"/><Relationship Id="rId17" Type="http://schemas.openxmlformats.org/officeDocument/2006/relationships/image" Target="media/image18.png"/><Relationship Id="rId2" Type="http://schemas.openxmlformats.org/officeDocument/2006/relationships/image" Target="media/image2.svg"/><Relationship Id="rId16" Type="http://schemas.openxmlformats.org/officeDocument/2006/relationships/image" Target="media/image16.svg"/><Relationship Id="rId20" Type="http://schemas.openxmlformats.org/officeDocument/2006/relationships/image" Target="media/image21.png"/><Relationship Id="rId1" Type="http://schemas.openxmlformats.org/officeDocument/2006/relationships/image" Target="media/image1.png"/><Relationship Id="rId6" Type="http://schemas.openxmlformats.org/officeDocument/2006/relationships/image" Target="media/image6.svg"/><Relationship Id="rId11" Type="http://schemas.openxmlformats.org/officeDocument/2006/relationships/image" Target="media/image11.png"/><Relationship Id="rId24" Type="http://schemas.openxmlformats.org/officeDocument/2006/relationships/image" Target="media/image25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23" Type="http://schemas.openxmlformats.org/officeDocument/2006/relationships/image" Target="media/image24.png"/><Relationship Id="rId10" Type="http://schemas.openxmlformats.org/officeDocument/2006/relationships/image" Target="media/image10.svg"/><Relationship Id="rId19" Type="http://schemas.openxmlformats.org/officeDocument/2006/relationships/image" Target="media/image20.png"/><Relationship Id="rId4" Type="http://schemas.openxmlformats.org/officeDocument/2006/relationships/image" Target="media/image4.svg"/><Relationship Id="rId9" Type="http://schemas.openxmlformats.org/officeDocument/2006/relationships/image" Target="media/image9.png"/><Relationship Id="rId14" Type="http://schemas.openxmlformats.org/officeDocument/2006/relationships/image" Target="media/image14.svg"/><Relationship Id="rId22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2.png"/><Relationship Id="rId2" Type="http://schemas.openxmlformats.org/officeDocument/2006/relationships/image" Target="media/image31.svg"/><Relationship Id="rId1" Type="http://schemas.openxmlformats.org/officeDocument/2006/relationships/image" Target="media/image30.png"/><Relationship Id="rId4" Type="http://schemas.openxmlformats.org/officeDocument/2006/relationships/image" Target="media/image3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\Desktop\Trabajos%20Pendientes\Plantilla%20Documentaci&#243;n%20WPOS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8A425A9183F624C863E0B87D5B70A10" ma:contentTypeVersion="6" ma:contentTypeDescription="Crear nuevo documento." ma:contentTypeScope="" ma:versionID="de515c138c5711a17c6126f700925b8e">
  <xsd:schema xmlns:xsd="http://www.w3.org/2001/XMLSchema" xmlns:xs="http://www.w3.org/2001/XMLSchema" xmlns:p="http://schemas.microsoft.com/office/2006/metadata/properties" xmlns:ns2="7c0dd9f0-9b6c-4e79-bead-59d0eb8fcc63" targetNamespace="http://schemas.microsoft.com/office/2006/metadata/properties" ma:root="true" ma:fieldsID="a4907e789512ac4b99d1262e63932861" ns2:_="">
    <xsd:import namespace="7c0dd9f0-9b6c-4e79-bead-59d0eb8fcc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0dd9f0-9b6c-4e79-bead-59d0eb8fcc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D26738-0AF9-4F88-A4F1-B73C8C3FD3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ACBCFD-F198-482C-A99F-23FD42BEAF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5DD982-64F0-4A4A-A857-872CBE25140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49F992-64FC-4717-9752-0780261059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0dd9f0-9b6c-4e79-bead-59d0eb8fcc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Documentación WPOSS.dotx</Template>
  <TotalTime>167</TotalTime>
  <Pages>1</Pages>
  <Words>191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estefano chacin</cp:lastModifiedBy>
  <cp:revision>6</cp:revision>
  <cp:lastPrinted>2021-11-23T03:10:00Z</cp:lastPrinted>
  <dcterms:created xsi:type="dcterms:W3CDTF">2023-02-27T17:35:00Z</dcterms:created>
  <dcterms:modified xsi:type="dcterms:W3CDTF">2023-03-24T17:25:00Z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0x01010038A425A9183F624C863E0B87D5B70A10</vt:lpwstr>
  </property>
</Properties>
</file>